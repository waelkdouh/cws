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inorBidi"/>
          <w:b w:val="0"/>
          <w:bCs w:val="0"/>
          <w:color w:val="auto"/>
          <w:sz w:val="22"/>
          <w:szCs w:val="22"/>
        </w:rPr>
        <w:id w:val="-1276555859"/>
        <w:docPartObj>
          <w:docPartGallery w:val="Table of Contents"/>
          <w:docPartUnique/>
        </w:docPartObj>
      </w:sdtPr>
      <w:sdtEndPr>
        <w:rPr>
          <w:noProof/>
        </w:rPr>
      </w:sdtEndPr>
      <w:sdtContent>
        <w:sdt>
          <w:sdtPr>
            <w:rPr>
              <w:rFonts w:asciiTheme="majorHAnsi" w:eastAsiaTheme="minorHAnsi" w:hAnsiTheme="majorHAnsi" w:cstheme="minorBidi"/>
              <w:b w:val="0"/>
              <w:bCs w:val="0"/>
              <w:color w:val="auto"/>
              <w:sz w:val="22"/>
              <w:szCs w:val="22"/>
            </w:rPr>
            <w:id w:val="1226263993"/>
            <w:docPartObj>
              <w:docPartGallery w:val="Table of Contents"/>
              <w:docPartUnique/>
            </w:docPartObj>
          </w:sdtPr>
          <w:sdtEndPr>
            <w:rPr>
              <w:noProof/>
            </w:rPr>
          </w:sdtEndPr>
          <w:sdtContent>
            <w:p w14:paraId="22DBB5F4" w14:textId="77777777" w:rsidR="00CB2C92" w:rsidRDefault="00CB2C92" w:rsidP="00CB2C92">
              <w:pPr>
                <w:pStyle w:val="TOCHeading"/>
              </w:pPr>
              <w:r>
                <w:t>Table of Contents</w:t>
              </w:r>
            </w:p>
            <w:p w14:paraId="5B07CEF3" w14:textId="507654DF" w:rsidR="0023189B" w:rsidRDefault="00CB2C92">
              <w:pPr>
                <w:pStyle w:val="TOC2"/>
                <w:tabs>
                  <w:tab w:val="right" w:leader="dot" w:pos="9350"/>
                </w:tabs>
                <w:rPr>
                  <w:rFonts w:asciiTheme="minorHAnsi" w:eastAsiaTheme="minorEastAsia" w:hAnsiTheme="minorHAnsi"/>
                  <w:noProof/>
                </w:rPr>
              </w:pPr>
              <w:r>
                <w:rPr>
                  <w:rFonts w:asciiTheme="minorHAnsi" w:hAnsiTheme="minorHAnsi"/>
                </w:rPr>
                <w:fldChar w:fldCharType="begin"/>
              </w:r>
              <w:r>
                <w:instrText xml:space="preserve"> TOC \o "1-3" \h \z \u </w:instrText>
              </w:r>
              <w:r>
                <w:rPr>
                  <w:rFonts w:asciiTheme="minorHAnsi" w:hAnsiTheme="minorHAnsi"/>
                </w:rPr>
                <w:fldChar w:fldCharType="separate"/>
              </w:r>
              <w:hyperlink w:anchor="_Toc525661554" w:history="1">
                <w:r w:rsidR="0023189B" w:rsidRPr="00AE2816">
                  <w:rPr>
                    <w:rStyle w:val="Hyperlink"/>
                    <w:noProof/>
                  </w:rPr>
                  <w:t xml:space="preserve">Demo Guide: Module </w:t>
                </w:r>
                <w:r w:rsidR="00D36535">
                  <w:rPr>
                    <w:rStyle w:val="Hyperlink"/>
                    <w:noProof/>
                  </w:rPr>
                  <w:t>5</w:t>
                </w:r>
                <w:r w:rsidR="0023189B" w:rsidRPr="00AE2816">
                  <w:rPr>
                    <w:rStyle w:val="Hyperlink"/>
                    <w:noProof/>
                  </w:rPr>
                  <w:t xml:space="preserve"> -  DevOps with Containers</w:t>
                </w:r>
                <w:r w:rsidR="0023189B">
                  <w:rPr>
                    <w:noProof/>
                    <w:webHidden/>
                  </w:rPr>
                  <w:tab/>
                </w:r>
                <w:r w:rsidR="0023189B">
                  <w:rPr>
                    <w:noProof/>
                    <w:webHidden/>
                  </w:rPr>
                  <w:fldChar w:fldCharType="begin"/>
                </w:r>
                <w:r w:rsidR="0023189B">
                  <w:rPr>
                    <w:noProof/>
                    <w:webHidden/>
                  </w:rPr>
                  <w:instrText xml:space="preserve"> PAGEREF _Toc525661554 \h </w:instrText>
                </w:r>
                <w:r w:rsidR="0023189B">
                  <w:rPr>
                    <w:noProof/>
                    <w:webHidden/>
                  </w:rPr>
                </w:r>
                <w:r w:rsidR="0023189B">
                  <w:rPr>
                    <w:noProof/>
                    <w:webHidden/>
                  </w:rPr>
                  <w:fldChar w:fldCharType="separate"/>
                </w:r>
                <w:r w:rsidR="0023189B">
                  <w:rPr>
                    <w:noProof/>
                    <w:webHidden/>
                  </w:rPr>
                  <w:t>2</w:t>
                </w:r>
                <w:r w:rsidR="0023189B">
                  <w:rPr>
                    <w:noProof/>
                    <w:webHidden/>
                  </w:rPr>
                  <w:fldChar w:fldCharType="end"/>
                </w:r>
              </w:hyperlink>
            </w:p>
            <w:p w14:paraId="559B335E" w14:textId="519FE4B8" w:rsidR="0023189B" w:rsidRDefault="00F3588C">
              <w:pPr>
                <w:pStyle w:val="TOC3"/>
                <w:tabs>
                  <w:tab w:val="right" w:leader="dot" w:pos="9350"/>
                </w:tabs>
                <w:rPr>
                  <w:rFonts w:asciiTheme="minorHAnsi" w:eastAsiaTheme="minorEastAsia" w:hAnsiTheme="minorHAnsi"/>
                  <w:noProof/>
                </w:rPr>
              </w:pPr>
              <w:hyperlink w:anchor="_Toc525661555" w:history="1">
                <w:r w:rsidR="0023189B" w:rsidRPr="00AE2816">
                  <w:rPr>
                    <w:rStyle w:val="Hyperlink"/>
                    <w:noProof/>
                  </w:rPr>
                  <w:t>Demo 1: Demo Sample Application in Azure Repository</w:t>
                </w:r>
                <w:r w:rsidR="0023189B">
                  <w:rPr>
                    <w:noProof/>
                    <w:webHidden/>
                  </w:rPr>
                  <w:tab/>
                </w:r>
                <w:r w:rsidR="0023189B">
                  <w:rPr>
                    <w:noProof/>
                    <w:webHidden/>
                  </w:rPr>
                  <w:fldChar w:fldCharType="begin"/>
                </w:r>
                <w:r w:rsidR="0023189B">
                  <w:rPr>
                    <w:noProof/>
                    <w:webHidden/>
                  </w:rPr>
                  <w:instrText xml:space="preserve"> PAGEREF _Toc525661555 \h </w:instrText>
                </w:r>
                <w:r w:rsidR="0023189B">
                  <w:rPr>
                    <w:noProof/>
                    <w:webHidden/>
                  </w:rPr>
                </w:r>
                <w:r w:rsidR="0023189B">
                  <w:rPr>
                    <w:noProof/>
                    <w:webHidden/>
                  </w:rPr>
                  <w:fldChar w:fldCharType="separate"/>
                </w:r>
                <w:r w:rsidR="0023189B">
                  <w:rPr>
                    <w:noProof/>
                    <w:webHidden/>
                  </w:rPr>
                  <w:t>2</w:t>
                </w:r>
                <w:r w:rsidR="0023189B">
                  <w:rPr>
                    <w:noProof/>
                    <w:webHidden/>
                  </w:rPr>
                  <w:fldChar w:fldCharType="end"/>
                </w:r>
              </w:hyperlink>
            </w:p>
            <w:p w14:paraId="3E0E76FD" w14:textId="7F7F906D" w:rsidR="0023189B" w:rsidRDefault="00F3588C">
              <w:pPr>
                <w:pStyle w:val="TOC3"/>
                <w:tabs>
                  <w:tab w:val="right" w:leader="dot" w:pos="9350"/>
                </w:tabs>
                <w:rPr>
                  <w:rFonts w:asciiTheme="minorHAnsi" w:eastAsiaTheme="minorEastAsia" w:hAnsiTheme="minorHAnsi"/>
                  <w:noProof/>
                </w:rPr>
              </w:pPr>
              <w:hyperlink w:anchor="_Toc525661556" w:history="1">
                <w:r w:rsidR="0023189B" w:rsidRPr="00AE2816">
                  <w:rPr>
                    <w:rStyle w:val="Hyperlink"/>
                    <w:noProof/>
                  </w:rPr>
                  <w:t>Demo 2: Azure Container Registry</w:t>
                </w:r>
                <w:r w:rsidR="0023189B">
                  <w:rPr>
                    <w:noProof/>
                    <w:webHidden/>
                  </w:rPr>
                  <w:tab/>
                </w:r>
                <w:r w:rsidR="0023189B">
                  <w:rPr>
                    <w:noProof/>
                    <w:webHidden/>
                  </w:rPr>
                  <w:fldChar w:fldCharType="begin"/>
                </w:r>
                <w:r w:rsidR="0023189B">
                  <w:rPr>
                    <w:noProof/>
                    <w:webHidden/>
                  </w:rPr>
                  <w:instrText xml:space="preserve"> PAGEREF _Toc525661556 \h </w:instrText>
                </w:r>
                <w:r w:rsidR="0023189B">
                  <w:rPr>
                    <w:noProof/>
                    <w:webHidden/>
                  </w:rPr>
                </w:r>
                <w:r w:rsidR="0023189B">
                  <w:rPr>
                    <w:noProof/>
                    <w:webHidden/>
                  </w:rPr>
                  <w:fldChar w:fldCharType="separate"/>
                </w:r>
                <w:r w:rsidR="0023189B">
                  <w:rPr>
                    <w:noProof/>
                    <w:webHidden/>
                  </w:rPr>
                  <w:t>6</w:t>
                </w:r>
                <w:r w:rsidR="0023189B">
                  <w:rPr>
                    <w:noProof/>
                    <w:webHidden/>
                  </w:rPr>
                  <w:fldChar w:fldCharType="end"/>
                </w:r>
              </w:hyperlink>
            </w:p>
            <w:p w14:paraId="4BF79995" w14:textId="2007C41B" w:rsidR="0023189B" w:rsidRDefault="00F3588C">
              <w:pPr>
                <w:pStyle w:val="TOC3"/>
                <w:tabs>
                  <w:tab w:val="right" w:leader="dot" w:pos="9350"/>
                </w:tabs>
                <w:rPr>
                  <w:rFonts w:asciiTheme="minorHAnsi" w:eastAsiaTheme="minorEastAsia" w:hAnsiTheme="minorHAnsi"/>
                  <w:noProof/>
                </w:rPr>
              </w:pPr>
              <w:hyperlink w:anchor="_Toc525661557" w:history="1">
                <w:r w:rsidR="0023189B" w:rsidRPr="00AE2816">
                  <w:rPr>
                    <w:rStyle w:val="Hyperlink"/>
                    <w:noProof/>
                  </w:rPr>
                  <w:t>Demo 3: CI Build Pipeline on Azure DevOps</w:t>
                </w:r>
                <w:r w:rsidR="0023189B">
                  <w:rPr>
                    <w:noProof/>
                    <w:webHidden/>
                  </w:rPr>
                  <w:tab/>
                </w:r>
                <w:r w:rsidR="0023189B">
                  <w:rPr>
                    <w:noProof/>
                    <w:webHidden/>
                  </w:rPr>
                  <w:fldChar w:fldCharType="begin"/>
                </w:r>
                <w:r w:rsidR="0023189B">
                  <w:rPr>
                    <w:noProof/>
                    <w:webHidden/>
                  </w:rPr>
                  <w:instrText xml:space="preserve"> PAGEREF _Toc525661557 \h </w:instrText>
                </w:r>
                <w:r w:rsidR="0023189B">
                  <w:rPr>
                    <w:noProof/>
                    <w:webHidden/>
                  </w:rPr>
                </w:r>
                <w:r w:rsidR="0023189B">
                  <w:rPr>
                    <w:noProof/>
                    <w:webHidden/>
                  </w:rPr>
                  <w:fldChar w:fldCharType="separate"/>
                </w:r>
                <w:r w:rsidR="0023189B">
                  <w:rPr>
                    <w:noProof/>
                    <w:webHidden/>
                  </w:rPr>
                  <w:t>6</w:t>
                </w:r>
                <w:r w:rsidR="0023189B">
                  <w:rPr>
                    <w:noProof/>
                    <w:webHidden/>
                  </w:rPr>
                  <w:fldChar w:fldCharType="end"/>
                </w:r>
              </w:hyperlink>
            </w:p>
            <w:p w14:paraId="74CBC284" w14:textId="59A65900" w:rsidR="0023189B" w:rsidRDefault="00F3588C">
              <w:pPr>
                <w:pStyle w:val="TOC3"/>
                <w:tabs>
                  <w:tab w:val="right" w:leader="dot" w:pos="9350"/>
                </w:tabs>
                <w:rPr>
                  <w:rFonts w:asciiTheme="minorHAnsi" w:eastAsiaTheme="minorEastAsia" w:hAnsiTheme="minorHAnsi"/>
                  <w:noProof/>
                </w:rPr>
              </w:pPr>
              <w:hyperlink w:anchor="_Toc525661558" w:history="1">
                <w:r w:rsidR="0023189B" w:rsidRPr="00AE2816">
                  <w:rPr>
                    <w:rStyle w:val="Hyperlink"/>
                    <w:noProof/>
                  </w:rPr>
                  <w:t>Demo 4: CD Release Pipeline on Azure DevOps</w:t>
                </w:r>
                <w:r w:rsidR="0023189B">
                  <w:rPr>
                    <w:noProof/>
                    <w:webHidden/>
                  </w:rPr>
                  <w:tab/>
                </w:r>
                <w:r w:rsidR="0023189B">
                  <w:rPr>
                    <w:noProof/>
                    <w:webHidden/>
                  </w:rPr>
                  <w:fldChar w:fldCharType="begin"/>
                </w:r>
                <w:r w:rsidR="0023189B">
                  <w:rPr>
                    <w:noProof/>
                    <w:webHidden/>
                  </w:rPr>
                  <w:instrText xml:space="preserve"> PAGEREF _Toc525661558 \h </w:instrText>
                </w:r>
                <w:r w:rsidR="0023189B">
                  <w:rPr>
                    <w:noProof/>
                    <w:webHidden/>
                  </w:rPr>
                </w:r>
                <w:r w:rsidR="0023189B">
                  <w:rPr>
                    <w:noProof/>
                    <w:webHidden/>
                  </w:rPr>
                  <w:fldChar w:fldCharType="separate"/>
                </w:r>
                <w:r w:rsidR="0023189B">
                  <w:rPr>
                    <w:noProof/>
                    <w:webHidden/>
                  </w:rPr>
                  <w:t>8</w:t>
                </w:r>
                <w:r w:rsidR="0023189B">
                  <w:rPr>
                    <w:noProof/>
                    <w:webHidden/>
                  </w:rPr>
                  <w:fldChar w:fldCharType="end"/>
                </w:r>
              </w:hyperlink>
            </w:p>
            <w:p w14:paraId="0AB03867" w14:textId="25738025" w:rsidR="009F717C" w:rsidRDefault="00CB2C92">
              <w:pPr>
                <w:rPr>
                  <w:noProof/>
                </w:rPr>
              </w:pPr>
              <w:r>
                <w:rPr>
                  <w:b/>
                  <w:bCs/>
                  <w:noProof/>
                </w:rPr>
                <w:fldChar w:fldCharType="end"/>
              </w:r>
            </w:p>
          </w:sdtContent>
        </w:sdt>
      </w:sdtContent>
    </w:sdt>
    <w:p w14:paraId="25708204" w14:textId="77777777" w:rsidR="009F717C" w:rsidRDefault="00AD64A2" w:rsidP="0080336C">
      <w:pPr>
        <w:pStyle w:val="LabTitle"/>
      </w:pPr>
      <w:bookmarkStart w:id="0" w:name="_Toc437427167"/>
      <w:bookmarkStart w:id="1" w:name="_Toc525661554"/>
      <w:r>
        <w:lastRenderedPageBreak/>
        <w:t xml:space="preserve">Demo </w:t>
      </w:r>
      <w:r w:rsidR="00005AC0">
        <w:t>Guide:</w:t>
      </w:r>
      <w:r>
        <w:t xml:space="preserve"> Module 6 - </w:t>
      </w:r>
      <w:r w:rsidR="009F717C" w:rsidRPr="009F717C">
        <w:t xml:space="preserve"> </w:t>
      </w:r>
      <w:sdt>
        <w:sdtPr>
          <w:id w:val="-1575122883"/>
        </w:sdtPr>
        <w:sdtEndPr/>
        <w:sdtContent>
          <w:r w:rsidR="007506AD">
            <w:t>DevOps with Containers</w:t>
          </w:r>
        </w:sdtContent>
      </w:sdt>
      <w:bookmarkEnd w:id="0"/>
      <w:bookmarkEnd w:id="1"/>
    </w:p>
    <w:p w14:paraId="68388893" w14:textId="07DD0C3D" w:rsidR="00142287" w:rsidRDefault="00035601" w:rsidP="0080336C">
      <w:pPr>
        <w:pStyle w:val="ExerciseHeading"/>
      </w:pPr>
      <w:bookmarkStart w:id="2" w:name="_Toc397503478"/>
      <w:bookmarkStart w:id="3" w:name="_Toc437427168"/>
      <w:bookmarkStart w:id="4" w:name="_Toc525661555"/>
      <w:bookmarkStart w:id="5" w:name="_Toc300310217"/>
      <w:bookmarkStart w:id="6" w:name="_Toc310325841"/>
      <w:bookmarkEnd w:id="2"/>
      <w:r>
        <w:t>Demo</w:t>
      </w:r>
      <w:r w:rsidR="00AD64A2">
        <w:t xml:space="preserve"> 1</w:t>
      </w:r>
      <w:r w:rsidR="00A417E0">
        <w:t xml:space="preserve">: </w:t>
      </w:r>
      <w:bookmarkEnd w:id="3"/>
      <w:r w:rsidR="004C46FD">
        <w:t xml:space="preserve">Demo Sample Application in </w:t>
      </w:r>
      <w:r w:rsidR="00271908">
        <w:t>Azure Repository</w:t>
      </w:r>
      <w:bookmarkEnd w:id="4"/>
    </w:p>
    <w:p w14:paraId="5BDC6749" w14:textId="45522E43" w:rsidR="004243DD" w:rsidRDefault="00B636F3" w:rsidP="0080336C">
      <w:pPr>
        <w:pStyle w:val="ExerciseScenerio"/>
      </w:pPr>
      <w:r>
        <w:t xml:space="preserve">In this </w:t>
      </w:r>
      <w:r w:rsidR="00005AC0">
        <w:t>d</w:t>
      </w:r>
      <w:r w:rsidR="00035601">
        <w:t>emo</w:t>
      </w:r>
      <w:r w:rsidR="00BA205C">
        <w:t>,</w:t>
      </w:r>
      <w:r>
        <w:t xml:space="preserve"> you are going to </w:t>
      </w:r>
      <w:r w:rsidR="00BE3C18">
        <w:t xml:space="preserve">show how to </w:t>
      </w:r>
      <w:r>
        <w:t xml:space="preserve">create </w:t>
      </w:r>
      <w:r w:rsidR="00BE3C18">
        <w:t>a</w:t>
      </w:r>
      <w:r w:rsidR="0022465C">
        <w:t>n</w:t>
      </w:r>
      <w:r w:rsidR="00BE3C18">
        <w:t xml:space="preserve"> </w:t>
      </w:r>
      <w:r w:rsidR="0022465C">
        <w:t xml:space="preserve">Azure DevOps </w:t>
      </w:r>
      <w:r>
        <w:t>account</w:t>
      </w:r>
      <w:r w:rsidR="00BA205C">
        <w:t xml:space="preserve"> which contains toolset to create CI/CD pipeline</w:t>
      </w:r>
      <w:r>
        <w:t xml:space="preserve">. </w:t>
      </w:r>
      <w:r w:rsidR="00BE3C18">
        <w:t xml:space="preserve">You should create your </w:t>
      </w:r>
      <w:r w:rsidR="00655374">
        <w:t xml:space="preserve">own </w:t>
      </w:r>
      <w:r w:rsidR="00271908">
        <w:t xml:space="preserve">Azure DevOps </w:t>
      </w:r>
      <w:r w:rsidR="00BE3C18">
        <w:t xml:space="preserve">account </w:t>
      </w:r>
      <w:r w:rsidR="00BE3C18" w:rsidRPr="00BE3C18">
        <w:rPr>
          <w:b/>
          <w:u w:val="single"/>
        </w:rPr>
        <w:t>before</w:t>
      </w:r>
      <w:r w:rsidR="00BE3C18">
        <w:t xml:space="preserve"> showing this demo (task 1 below)</w:t>
      </w:r>
      <w:r w:rsidR="00BA205C">
        <w:t xml:space="preserve">. </w:t>
      </w:r>
      <w:r w:rsidR="00655374">
        <w:t xml:space="preserve">You </w:t>
      </w:r>
      <w:r w:rsidR="0022465C">
        <w:t xml:space="preserve">may </w:t>
      </w:r>
      <w:r w:rsidR="00655374">
        <w:t xml:space="preserve">create an additional </w:t>
      </w:r>
      <w:r w:rsidR="0022465C">
        <w:t>Azure DevOps</w:t>
      </w:r>
      <w:r w:rsidR="00655374">
        <w:t xml:space="preserve"> account environment </w:t>
      </w:r>
      <w:r w:rsidR="0022465C">
        <w:t xml:space="preserve">as part of the demo </w:t>
      </w:r>
      <w:r w:rsidR="00305256">
        <w:t>if you want to</w:t>
      </w:r>
      <w:r w:rsidR="00655374">
        <w:t xml:space="preserve"> demonstrate how to import build/release </w:t>
      </w:r>
      <w:r w:rsidR="006215DC">
        <w:t>pipeline</w:t>
      </w:r>
      <w:r w:rsidR="008B4016">
        <w:t>s</w:t>
      </w:r>
      <w:r w:rsidR="00655374">
        <w:t xml:space="preserve"> in this new account. </w:t>
      </w:r>
    </w:p>
    <w:p w14:paraId="31734D56" w14:textId="77777777" w:rsidR="00142287" w:rsidRDefault="00142287" w:rsidP="0080336C">
      <w:pPr>
        <w:pStyle w:val="TaskHeading"/>
      </w:pPr>
      <w:r>
        <w:t>Tasks</w:t>
      </w:r>
    </w:p>
    <w:p w14:paraId="2F6AB2B6" w14:textId="32B31079" w:rsidR="00BA205C" w:rsidRDefault="00BA205C" w:rsidP="006E7739">
      <w:pPr>
        <w:pStyle w:val="TaskName"/>
      </w:pPr>
      <w:r>
        <w:t xml:space="preserve">Create </w:t>
      </w:r>
      <w:r w:rsidR="00271908">
        <w:t>Azure DevOps</w:t>
      </w:r>
      <w:r w:rsidR="003C743C">
        <w:t xml:space="preserve"> account</w:t>
      </w:r>
      <w:r w:rsidR="00F67DEC">
        <w:t xml:space="preserve"> with a CI/CD pipeline</w:t>
      </w:r>
      <w:r w:rsidR="003C743C">
        <w:t xml:space="preserve"> </w:t>
      </w:r>
    </w:p>
    <w:p w14:paraId="2B56BB1F" w14:textId="525FD7A8" w:rsidR="009D5657" w:rsidRDefault="009D5657" w:rsidP="003416F0">
      <w:pPr>
        <w:pStyle w:val="TaskDetail"/>
        <w:numPr>
          <w:ilvl w:val="0"/>
          <w:numId w:val="5"/>
        </w:numPr>
        <w:rPr>
          <w:highlight w:val="yellow"/>
        </w:rPr>
      </w:pPr>
      <w:r w:rsidRPr="000477B6">
        <w:rPr>
          <w:highlight w:val="yellow"/>
        </w:rPr>
        <w:t>Go to the lab document for Lab 6 and complete</w:t>
      </w:r>
      <w:r w:rsidR="000477B6">
        <w:rPr>
          <w:highlight w:val="yellow"/>
        </w:rPr>
        <w:t xml:space="preserve"> the entire lab</w:t>
      </w:r>
      <w:r w:rsidRPr="000477B6">
        <w:rPr>
          <w:highlight w:val="yellow"/>
        </w:rPr>
        <w:t xml:space="preserve"> </w:t>
      </w:r>
      <w:r w:rsidR="000477B6">
        <w:rPr>
          <w:highlight w:val="yellow"/>
        </w:rPr>
        <w:t xml:space="preserve">before the workshop starts, a completed CI/CD setup in </w:t>
      </w:r>
      <w:r w:rsidR="00061F4F">
        <w:rPr>
          <w:highlight w:val="yellow"/>
        </w:rPr>
        <w:t>Azure DevOps</w:t>
      </w:r>
      <w:r w:rsidR="000477B6">
        <w:rPr>
          <w:highlight w:val="yellow"/>
        </w:rPr>
        <w:t xml:space="preserve"> will be required to complete all demos</w:t>
      </w:r>
      <w:r w:rsidR="003416F0">
        <w:rPr>
          <w:highlight w:val="yellow"/>
        </w:rPr>
        <w:t xml:space="preserve">. </w:t>
      </w:r>
      <w:r w:rsidR="003416F0">
        <w:rPr>
          <w:b/>
          <w:highlight w:val="yellow"/>
        </w:rPr>
        <w:t xml:space="preserve">Note: A copy of a working </w:t>
      </w:r>
      <w:r w:rsidR="003416F0" w:rsidRPr="003416F0">
        <w:rPr>
          <w:b/>
          <w:highlight w:val="yellow"/>
        </w:rPr>
        <w:t>CI/CD JSON is included in the Demos\Module 6 for your reference</w:t>
      </w:r>
      <w:r w:rsidRPr="000477B6">
        <w:rPr>
          <w:highlight w:val="yellow"/>
        </w:rPr>
        <w:t>.</w:t>
      </w:r>
    </w:p>
    <w:p w14:paraId="36F15F81" w14:textId="0C884841" w:rsidR="0030184F" w:rsidRPr="00C3202B" w:rsidRDefault="0030184F" w:rsidP="0030184F">
      <w:pPr>
        <w:pStyle w:val="TaskName"/>
      </w:pPr>
      <w:r w:rsidRPr="00C3202B">
        <w:t>Demonstrate how to create a</w:t>
      </w:r>
      <w:r w:rsidR="003C3FEC" w:rsidRPr="00C3202B">
        <w:t>n</w:t>
      </w:r>
      <w:r w:rsidRPr="00C3202B">
        <w:t xml:space="preserve"> Azure</w:t>
      </w:r>
      <w:r w:rsidR="003C3FEC" w:rsidRPr="00C3202B">
        <w:t xml:space="preserve"> DevOps organization and project</w:t>
      </w:r>
      <w:r w:rsidR="00655374" w:rsidRPr="00C3202B">
        <w:t xml:space="preserve">. You can show how to </w:t>
      </w:r>
    </w:p>
    <w:p w14:paraId="5582FC33" w14:textId="3929CBCD" w:rsidR="00AA4E12" w:rsidRPr="00C3202B" w:rsidRDefault="00AA4E12" w:rsidP="0093749F">
      <w:pPr>
        <w:pStyle w:val="TaskDetail"/>
        <w:numPr>
          <w:ilvl w:val="0"/>
          <w:numId w:val="14"/>
        </w:numPr>
      </w:pPr>
      <w:r w:rsidRPr="00C3202B">
        <w:t xml:space="preserve">Navigate to dev.azure.com </w:t>
      </w:r>
      <w:r w:rsidR="008121D5">
        <w:t xml:space="preserve">(or </w:t>
      </w:r>
      <w:hyperlink w:history="1">
        <w:r w:rsidR="005A0342" w:rsidRPr="00823A1F">
          <w:rPr>
            <w:rStyle w:val="Hyperlink"/>
          </w:rPr>
          <w:t>https://&lt;Your_Organization&gt;s.visualstudio.com/</w:t>
        </w:r>
      </w:hyperlink>
      <w:r w:rsidR="008121D5">
        <w:t xml:space="preserve"> i</w:t>
      </w:r>
      <w:r w:rsidR="005A0342">
        <w:t xml:space="preserve">f </w:t>
      </w:r>
      <w:r w:rsidR="008121D5">
        <w:t xml:space="preserve">you have an existing organization set up) </w:t>
      </w:r>
      <w:r w:rsidRPr="00C3202B">
        <w:t>and sign in with your Azure Pass account.</w:t>
      </w:r>
    </w:p>
    <w:p w14:paraId="1D120B1E" w14:textId="77777777" w:rsidR="00AA4E12" w:rsidRPr="00C3202B" w:rsidRDefault="00AA4E12" w:rsidP="0093749F">
      <w:pPr>
        <w:pStyle w:val="TaskDetail"/>
        <w:numPr>
          <w:ilvl w:val="0"/>
          <w:numId w:val="14"/>
        </w:numPr>
      </w:pPr>
      <w:r w:rsidRPr="00C3202B">
        <w:t xml:space="preserve">On Dev Portal, click New Organization button to add a new organization. </w:t>
      </w:r>
    </w:p>
    <w:p w14:paraId="58414887" w14:textId="77777777" w:rsidR="00AA4E12" w:rsidRDefault="00AA4E12" w:rsidP="00AA4E12">
      <w:pPr>
        <w:pStyle w:val="TaskDetail"/>
        <w:ind w:left="1440"/>
      </w:pPr>
      <w:r>
        <w:rPr>
          <w:noProof/>
        </w:rPr>
        <w:lastRenderedPageBreak/>
        <w:drawing>
          <wp:inline distT="0" distB="0" distL="0" distR="0" wp14:anchorId="793ACA58" wp14:editId="5F719385">
            <wp:extent cx="1886585" cy="5943600"/>
            <wp:effectExtent l="19050" t="19050" r="1841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86585" cy="5943600"/>
                    </a:xfrm>
                    <a:prstGeom prst="rect">
                      <a:avLst/>
                    </a:prstGeom>
                    <a:ln>
                      <a:solidFill>
                        <a:schemeClr val="tx1"/>
                      </a:solidFill>
                    </a:ln>
                  </pic:spPr>
                </pic:pic>
              </a:graphicData>
            </a:graphic>
          </wp:inline>
        </w:drawing>
      </w:r>
    </w:p>
    <w:p w14:paraId="5B883995" w14:textId="77777777" w:rsidR="00AA4E12" w:rsidRPr="00C3202B" w:rsidRDefault="00AA4E12" w:rsidP="0093749F">
      <w:pPr>
        <w:pStyle w:val="TaskDetail"/>
        <w:numPr>
          <w:ilvl w:val="0"/>
          <w:numId w:val="14"/>
        </w:numPr>
      </w:pPr>
      <w:r w:rsidRPr="00C3202B">
        <w:t xml:space="preserve">Give a unique name to your organization, select the closest datacenter and then click Continue to create a new Azure DevOps organization. </w:t>
      </w:r>
    </w:p>
    <w:p w14:paraId="14160177" w14:textId="77777777" w:rsidR="00AA4E12" w:rsidRDefault="00AA4E12" w:rsidP="00AA4E12">
      <w:pPr>
        <w:pStyle w:val="TaskDetail"/>
        <w:ind w:left="1440"/>
      </w:pPr>
      <w:r>
        <w:rPr>
          <w:noProof/>
        </w:rPr>
        <w:lastRenderedPageBreak/>
        <w:drawing>
          <wp:inline distT="0" distB="0" distL="0" distR="0" wp14:anchorId="23353168" wp14:editId="4AB51F53">
            <wp:extent cx="2231136" cy="1952244"/>
            <wp:effectExtent l="0" t="0" r="0" b="0"/>
            <wp:docPr id="1701333957" name="Picture 170133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1350" cy="1961181"/>
                    </a:xfrm>
                    <a:prstGeom prst="rect">
                      <a:avLst/>
                    </a:prstGeom>
                  </pic:spPr>
                </pic:pic>
              </a:graphicData>
            </a:graphic>
          </wp:inline>
        </w:drawing>
      </w:r>
    </w:p>
    <w:p w14:paraId="2B430122" w14:textId="77777777" w:rsidR="00AA4E12" w:rsidRPr="00C3202B" w:rsidRDefault="00AA4E12" w:rsidP="0093749F">
      <w:pPr>
        <w:pStyle w:val="TaskDetail"/>
        <w:numPr>
          <w:ilvl w:val="0"/>
          <w:numId w:val="14"/>
        </w:numPr>
      </w:pPr>
      <w:r w:rsidRPr="00C3202B">
        <w:t xml:space="preserve">Choose a project name.  Click on Create Project. This will take you to the </w:t>
      </w:r>
      <w:proofErr w:type="spellStart"/>
      <w:r w:rsidRPr="00C3202B">
        <w:t>url</w:t>
      </w:r>
      <w:proofErr w:type="spellEnd"/>
      <w:r w:rsidRPr="00C3202B">
        <w:t xml:space="preserve"> of your project. </w:t>
      </w:r>
    </w:p>
    <w:p w14:paraId="38AF19B4" w14:textId="6BCD51F0" w:rsidR="0030184F" w:rsidRDefault="00AA4E12" w:rsidP="00C87547">
      <w:pPr>
        <w:pStyle w:val="TaskDetail"/>
        <w:ind w:left="1440"/>
      </w:pPr>
      <w:r>
        <w:rPr>
          <w:noProof/>
        </w:rPr>
        <w:drawing>
          <wp:inline distT="0" distB="0" distL="0" distR="0" wp14:anchorId="217F8401" wp14:editId="33F7CD77">
            <wp:extent cx="4652467" cy="2696349"/>
            <wp:effectExtent l="19050" t="19050" r="15240" b="27940"/>
            <wp:docPr id="1701333958" name="Picture 170133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6704" cy="2704600"/>
                    </a:xfrm>
                    <a:prstGeom prst="rect">
                      <a:avLst/>
                    </a:prstGeom>
                    <a:ln>
                      <a:solidFill>
                        <a:schemeClr val="tx1"/>
                      </a:solidFill>
                    </a:ln>
                  </pic:spPr>
                </pic:pic>
              </a:graphicData>
            </a:graphic>
          </wp:inline>
        </w:drawing>
      </w:r>
    </w:p>
    <w:p w14:paraId="450FB6B2" w14:textId="152C1E02" w:rsidR="00CC5E16" w:rsidRDefault="00CC5E16" w:rsidP="0030184F">
      <w:pPr>
        <w:pStyle w:val="TaskName"/>
      </w:pPr>
      <w:r>
        <w:t>Optional: Demonstrate how to push Git repository to the Azure Repository</w:t>
      </w:r>
    </w:p>
    <w:p w14:paraId="70D98C46" w14:textId="25A60618" w:rsidR="00C01575" w:rsidRDefault="00C01575" w:rsidP="0093749F">
      <w:pPr>
        <w:pStyle w:val="TaskDetail"/>
        <w:numPr>
          <w:ilvl w:val="0"/>
          <w:numId w:val="15"/>
        </w:numPr>
      </w:pPr>
      <w:r>
        <w:t xml:space="preserve">Open File Explorer and navigate to </w:t>
      </w:r>
      <w:r w:rsidRPr="006D2B62">
        <w:t>C:\labs\module6</w:t>
      </w:r>
      <w:r>
        <w:t>.</w:t>
      </w:r>
    </w:p>
    <w:p w14:paraId="6D447BD8" w14:textId="56F363E5" w:rsidR="00F80F25" w:rsidRPr="00F80F25" w:rsidRDefault="00F80F25" w:rsidP="00F80F25">
      <w:pPr>
        <w:pStyle w:val="TaskDetail"/>
        <w:ind w:left="1080"/>
        <w:rPr>
          <w:b/>
          <w:color w:val="FF0000"/>
        </w:rPr>
      </w:pPr>
      <w:r w:rsidRPr="00F80F25">
        <w:rPr>
          <w:b/>
          <w:color w:val="FF0000"/>
        </w:rPr>
        <w:t xml:space="preserve">Make sure that the </w:t>
      </w:r>
      <w:proofErr w:type="spellStart"/>
      <w:r>
        <w:rPr>
          <w:b/>
          <w:color w:val="FF0000"/>
        </w:rPr>
        <w:t>yaml</w:t>
      </w:r>
      <w:proofErr w:type="spellEnd"/>
      <w:r>
        <w:rPr>
          <w:b/>
          <w:color w:val="FF0000"/>
        </w:rPr>
        <w:t xml:space="preserve"> files</w:t>
      </w:r>
      <w:r w:rsidRPr="00F80F25">
        <w:rPr>
          <w:b/>
          <w:color w:val="FF0000"/>
        </w:rPr>
        <w:t xml:space="preserve"> you are about to push reference</w:t>
      </w:r>
      <w:r>
        <w:rPr>
          <w:b/>
          <w:color w:val="FF0000"/>
        </w:rPr>
        <w:t xml:space="preserve"> </w:t>
      </w:r>
      <w:r w:rsidRPr="00F80F25">
        <w:rPr>
          <w:b/>
          <w:color w:val="FF0000"/>
        </w:rPr>
        <w:t xml:space="preserve">your existing ACR repository instead of </w:t>
      </w:r>
      <w:proofErr w:type="spellStart"/>
      <w:r w:rsidRPr="00F80F25">
        <w:rPr>
          <w:b/>
          <w:color w:val="FF0000"/>
        </w:rPr>
        <w:t>devopslabs</w:t>
      </w:r>
      <w:proofErr w:type="spellEnd"/>
      <w:r w:rsidRPr="00F80F25">
        <w:rPr>
          <w:b/>
          <w:color w:val="FF0000"/>
        </w:rPr>
        <w:t>.</w:t>
      </w:r>
    </w:p>
    <w:p w14:paraId="64E7556F" w14:textId="77777777" w:rsidR="00C01575" w:rsidRDefault="00C01575" w:rsidP="0093749F">
      <w:pPr>
        <w:pStyle w:val="TaskDetail"/>
        <w:numPr>
          <w:ilvl w:val="0"/>
          <w:numId w:val="15"/>
        </w:numPr>
      </w:pPr>
      <w:r>
        <w:t xml:space="preserve">Right click choose Git Bash Here. </w:t>
      </w:r>
    </w:p>
    <w:p w14:paraId="6F3C296B" w14:textId="5BA1DD7E" w:rsidR="00C63C59" w:rsidRDefault="00C01575" w:rsidP="00C01575">
      <w:pPr>
        <w:pStyle w:val="TaskDetail"/>
        <w:ind w:left="1440"/>
      </w:pPr>
      <w:r>
        <w:rPr>
          <w:noProof/>
        </w:rPr>
        <w:lastRenderedPageBreak/>
        <w:drawing>
          <wp:inline distT="0" distB="0" distL="0" distR="0" wp14:anchorId="47203D10" wp14:editId="3AD36A4D">
            <wp:extent cx="4067033" cy="229174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015" cy="2293422"/>
                    </a:xfrm>
                    <a:prstGeom prst="rect">
                      <a:avLst/>
                    </a:prstGeom>
                  </pic:spPr>
                </pic:pic>
              </a:graphicData>
            </a:graphic>
          </wp:inline>
        </w:drawing>
      </w:r>
      <w:r w:rsidR="00C63C59">
        <w:t xml:space="preserve"> </w:t>
      </w:r>
    </w:p>
    <w:p w14:paraId="5E474558" w14:textId="60770345" w:rsidR="00C63C59" w:rsidRDefault="00C63C59" w:rsidP="00CB6784">
      <w:pPr>
        <w:pStyle w:val="TaskDetail"/>
        <w:ind w:left="1440" w:hanging="1440"/>
      </w:pPr>
    </w:p>
    <w:p w14:paraId="72ADD281" w14:textId="56E65B3E" w:rsidR="00CC5E16" w:rsidRPr="00CC5E16" w:rsidRDefault="00CC5E16" w:rsidP="0093749F">
      <w:pPr>
        <w:pStyle w:val="TaskDetail"/>
        <w:numPr>
          <w:ilvl w:val="0"/>
          <w:numId w:val="15"/>
        </w:numPr>
      </w:pPr>
      <w:r w:rsidRPr="00CC5E16">
        <w:t xml:space="preserve">Run the following commands, one at a time (you can either fill in a name and email or leave it as the default).  Git config (first two commands) is a one-time setup.  Git </w:t>
      </w:r>
      <w:proofErr w:type="spellStart"/>
      <w:r w:rsidRPr="00CC5E16">
        <w:t>init</w:t>
      </w:r>
      <w:proofErr w:type="spellEnd"/>
      <w:r w:rsidRPr="00CC5E16">
        <w:t xml:space="preserve"> will initialize your folder as a git repository and add an empty </w:t>
      </w:r>
      <w:proofErr w:type="gramStart"/>
      <w:r w:rsidRPr="00CC5E16">
        <w:t>hidden .git</w:t>
      </w:r>
      <w:proofErr w:type="gramEnd"/>
      <w:r w:rsidRPr="00CC5E16">
        <w:t xml:space="preserve"> folder.  Git add and commit are necessary steps anytime you make a change to your code and want it to be staged (tracked and ready to be committed) and committed (ready to be pushed to the server)</w:t>
      </w:r>
    </w:p>
    <w:p w14:paraId="11719F5E" w14:textId="77777777" w:rsidR="00CC5E16" w:rsidRDefault="00CC5E16" w:rsidP="00CC5E16">
      <w:pPr>
        <w:pStyle w:val="TaskDetail"/>
        <w:ind w:left="2160"/>
        <w:rPr>
          <w:rFonts w:ascii="Consolas" w:hAnsi="Consolas"/>
        </w:rPr>
      </w:pPr>
      <w:r w:rsidRPr="006D2B62">
        <w:rPr>
          <w:rFonts w:ascii="Consolas" w:hAnsi="Consolas"/>
        </w:rPr>
        <w:t xml:space="preserve">git config --global </w:t>
      </w:r>
      <w:proofErr w:type="spellStart"/>
      <w:r w:rsidRPr="006D2B62">
        <w:rPr>
          <w:rFonts w:ascii="Consolas" w:hAnsi="Consolas"/>
        </w:rPr>
        <w:t>user.email</w:t>
      </w:r>
      <w:proofErr w:type="spellEnd"/>
      <w:r w:rsidRPr="006D2B62">
        <w:rPr>
          <w:rFonts w:ascii="Consolas" w:hAnsi="Consolas"/>
        </w:rPr>
        <w:t xml:space="preserve"> </w:t>
      </w:r>
      <w:hyperlink r:id="rId16" w:history="1">
        <w:r w:rsidRPr="00474D4B">
          <w:rPr>
            <w:rStyle w:val="Hyperlink"/>
            <w:rFonts w:ascii="Consolas" w:hAnsi="Consolas"/>
          </w:rPr>
          <w:t>you@example.com</w:t>
        </w:r>
      </w:hyperlink>
    </w:p>
    <w:p w14:paraId="4EFBA068" w14:textId="77777777" w:rsidR="00CC5E16" w:rsidRDefault="00CC5E16" w:rsidP="00CC5E16">
      <w:pPr>
        <w:pStyle w:val="TaskDetail"/>
        <w:ind w:left="2160"/>
        <w:rPr>
          <w:rFonts w:ascii="Consolas" w:hAnsi="Consolas"/>
        </w:rPr>
      </w:pPr>
      <w:r w:rsidRPr="006D2B62">
        <w:rPr>
          <w:rFonts w:ascii="Consolas" w:hAnsi="Consolas"/>
        </w:rPr>
        <w:t>git config --global user.name "Your Name"</w:t>
      </w:r>
    </w:p>
    <w:p w14:paraId="264585A8" w14:textId="77777777" w:rsidR="00CC5E16" w:rsidRPr="006D2B62" w:rsidRDefault="00CC5E16" w:rsidP="00CC5E16">
      <w:pPr>
        <w:pStyle w:val="TaskDetail"/>
        <w:ind w:left="2160"/>
        <w:rPr>
          <w:rFonts w:ascii="Consolas" w:hAnsi="Consolas"/>
        </w:rPr>
      </w:pPr>
      <w:r w:rsidRPr="006D2B62">
        <w:rPr>
          <w:rFonts w:ascii="Consolas" w:hAnsi="Consolas"/>
        </w:rPr>
        <w:t xml:space="preserve">git </w:t>
      </w:r>
      <w:proofErr w:type="spellStart"/>
      <w:r w:rsidRPr="006D2B62">
        <w:rPr>
          <w:rFonts w:ascii="Consolas" w:hAnsi="Consolas"/>
        </w:rPr>
        <w:t>init</w:t>
      </w:r>
      <w:proofErr w:type="spellEnd"/>
    </w:p>
    <w:p w14:paraId="542549A2" w14:textId="77777777" w:rsidR="00CC5E16" w:rsidRDefault="00CC5E16" w:rsidP="00CC5E16">
      <w:pPr>
        <w:pStyle w:val="TaskDetail"/>
        <w:ind w:left="2160"/>
        <w:rPr>
          <w:rFonts w:ascii="Consolas" w:hAnsi="Consolas"/>
        </w:rPr>
      </w:pPr>
      <w:r w:rsidRPr="006D2B62">
        <w:rPr>
          <w:rFonts w:ascii="Consolas" w:hAnsi="Consolas"/>
        </w:rPr>
        <w:t xml:space="preserve">git </w:t>
      </w:r>
      <w:proofErr w:type="gramStart"/>
      <w:r w:rsidRPr="006D2B62">
        <w:rPr>
          <w:rFonts w:ascii="Consolas" w:hAnsi="Consolas"/>
        </w:rPr>
        <w:t>add .</w:t>
      </w:r>
      <w:proofErr w:type="gramEnd"/>
    </w:p>
    <w:p w14:paraId="3586B042" w14:textId="77777777" w:rsidR="00CC5E16" w:rsidRPr="006D2B62" w:rsidRDefault="00CC5E16" w:rsidP="00CC5E16">
      <w:pPr>
        <w:pStyle w:val="TaskDetail"/>
        <w:ind w:left="2160"/>
        <w:rPr>
          <w:rFonts w:ascii="Consolas" w:hAnsi="Consolas"/>
        </w:rPr>
      </w:pPr>
      <w:r w:rsidRPr="000911B9">
        <w:rPr>
          <w:rFonts w:ascii="Consolas" w:hAnsi="Consolas"/>
        </w:rPr>
        <w:t>git commit -m 'adding my web project'</w:t>
      </w:r>
    </w:p>
    <w:p w14:paraId="0B2496BE" w14:textId="184BADC9" w:rsidR="00CC5E16" w:rsidRPr="00CC5E16" w:rsidRDefault="00CC5E16" w:rsidP="0093749F">
      <w:pPr>
        <w:pStyle w:val="TaskDetail"/>
        <w:numPr>
          <w:ilvl w:val="0"/>
          <w:numId w:val="15"/>
        </w:numPr>
      </w:pPr>
      <w:r w:rsidRPr="00CC5E16">
        <w:t xml:space="preserve">Navigate to </w:t>
      </w:r>
      <w:hyperlink r:id="rId17" w:history="1">
        <w:r w:rsidRPr="007F3669">
          <w:rPr>
            <w:rStyle w:val="Hyperlink"/>
          </w:rPr>
          <w:t>https://dev.azure.com/</w:t>
        </w:r>
        <w:r w:rsidRPr="007F3669">
          <w:rPr>
            <w:rStyle w:val="Hyperlink"/>
            <w:highlight w:val="yellow"/>
          </w:rPr>
          <w:t>YourAccountName</w:t>
        </w:r>
        <w:r w:rsidRPr="007F3669">
          <w:rPr>
            <w:rStyle w:val="Hyperlink"/>
          </w:rPr>
          <w:t>/</w:t>
        </w:r>
        <w:r w:rsidRPr="001C107A">
          <w:rPr>
            <w:rStyle w:val="Hyperlink"/>
            <w:highlight w:val="yellow"/>
          </w:rPr>
          <w:t>YourProjectName</w:t>
        </w:r>
      </w:hyperlink>
      <w:r>
        <w:t xml:space="preserve"> to see the environment.  A sample link is </w:t>
      </w:r>
      <w:hyperlink r:id="rId18" w:history="1">
        <w:r w:rsidRPr="007F3669">
          <w:rPr>
            <w:rStyle w:val="Hyperlink"/>
          </w:rPr>
          <w:t>https://dev.azure.com/container-devops-lab/FirstProject</w:t>
        </w:r>
      </w:hyperlink>
      <w:r w:rsidRPr="00CC5E16">
        <w:t xml:space="preserve"> </w:t>
      </w:r>
    </w:p>
    <w:p w14:paraId="15B7A46F" w14:textId="77777777" w:rsidR="00CC5E16" w:rsidRPr="00594CEF" w:rsidRDefault="00CC5E16" w:rsidP="00CC5E16">
      <w:pPr>
        <w:pStyle w:val="TaskDetail"/>
        <w:tabs>
          <w:tab w:val="left" w:pos="1440"/>
        </w:tabs>
        <w:ind w:left="1440" w:hanging="900"/>
        <w:rPr>
          <w:color w:val="000000" w:themeColor="text1"/>
        </w:rPr>
      </w:pPr>
      <w:r>
        <w:rPr>
          <w:noProof/>
        </w:rPr>
        <w:lastRenderedPageBreak/>
        <w:drawing>
          <wp:inline distT="0" distB="0" distL="0" distR="0" wp14:anchorId="2839E23C" wp14:editId="4FA8F322">
            <wp:extent cx="5947258" cy="3229692"/>
            <wp:effectExtent l="19050" t="19050" r="15875"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64" cy="3243217"/>
                    </a:xfrm>
                    <a:prstGeom prst="rect">
                      <a:avLst/>
                    </a:prstGeom>
                    <a:ln>
                      <a:solidFill>
                        <a:schemeClr val="tx1"/>
                      </a:solidFill>
                    </a:ln>
                  </pic:spPr>
                </pic:pic>
              </a:graphicData>
            </a:graphic>
          </wp:inline>
        </w:drawing>
      </w:r>
      <w:r>
        <w:br/>
      </w:r>
    </w:p>
    <w:p w14:paraId="412BECA6" w14:textId="77777777" w:rsidR="00CC5E16" w:rsidRPr="00CC5E16" w:rsidRDefault="00CC5E16" w:rsidP="0093749F">
      <w:pPr>
        <w:pStyle w:val="TaskDetail"/>
        <w:numPr>
          <w:ilvl w:val="0"/>
          <w:numId w:val="15"/>
        </w:numPr>
      </w:pPr>
      <w:r w:rsidRPr="00CC5E16">
        <w:t xml:space="preserve">Now you are ready to push your local Git repository to remote repository in Azure DevOps. Go to your Code repository by clicking on </w:t>
      </w:r>
      <w:r w:rsidRPr="00CC5E16">
        <w:rPr>
          <w:b/>
        </w:rPr>
        <w:t>Repos – Files</w:t>
      </w:r>
      <w:r w:rsidRPr="00CC5E16">
        <w:t xml:space="preserve">. </w:t>
      </w:r>
      <w:hyperlink w:history="1"/>
      <w:r w:rsidRPr="00CC5E16">
        <w:t xml:space="preserve">You will see that your Git repository is empty, and you are ready to add your application into it. Copy the two commands to do this. </w:t>
      </w:r>
    </w:p>
    <w:p w14:paraId="4D226A3B" w14:textId="77777777" w:rsidR="00CC5E16" w:rsidRDefault="00CC5E16" w:rsidP="00A60A2A">
      <w:pPr>
        <w:pStyle w:val="TaskDetail"/>
        <w:tabs>
          <w:tab w:val="left" w:pos="630"/>
        </w:tabs>
        <w:ind w:left="1440" w:hanging="1710"/>
      </w:pPr>
      <w:r>
        <w:rPr>
          <w:noProof/>
        </w:rPr>
        <w:drawing>
          <wp:inline distT="0" distB="0" distL="0" distR="0" wp14:anchorId="1F84494D" wp14:editId="30FCE2AB">
            <wp:extent cx="6634886" cy="3271367"/>
            <wp:effectExtent l="19050" t="19050" r="13970" b="24765"/>
            <wp:docPr id="1701333960" name="Picture 170133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50043" cy="3278840"/>
                    </a:xfrm>
                    <a:prstGeom prst="rect">
                      <a:avLst/>
                    </a:prstGeom>
                    <a:ln>
                      <a:solidFill>
                        <a:schemeClr val="tx1"/>
                      </a:solidFill>
                    </a:ln>
                  </pic:spPr>
                </pic:pic>
              </a:graphicData>
            </a:graphic>
          </wp:inline>
        </w:drawing>
      </w:r>
    </w:p>
    <w:p w14:paraId="3C522FAD" w14:textId="77777777" w:rsidR="00CC5E16" w:rsidRPr="00CC5E16" w:rsidRDefault="00CC5E16" w:rsidP="0093749F">
      <w:pPr>
        <w:pStyle w:val="TaskDetail"/>
        <w:numPr>
          <w:ilvl w:val="0"/>
          <w:numId w:val="15"/>
        </w:numPr>
      </w:pPr>
      <w:r w:rsidRPr="00CC5E16">
        <w:t xml:space="preserve">Paste them into Git Bash by pressing Shift + Insert (or right click and paste it into the Git Bash command line). It will automatically run the first line, hit enter to add </w:t>
      </w:r>
      <w:r w:rsidRPr="00CC5E16">
        <w:lastRenderedPageBreak/>
        <w:t xml:space="preserve">the second line.  “Git remote add origin” means to add a “remote URL such as your Azure repo URL” with the alias “origin” to your local git settings for this project folder.  You could name it any alias you want, “origin” is just the default. “Git push” means to interact with the server and push code to that URL you provided as origin.  The “-u” will “set-upstream” which means that it will default all pushes and pulls to the “origin URL” and you don’t have to specify “origin” in all your future commands. </w:t>
      </w:r>
    </w:p>
    <w:p w14:paraId="37FBDC4F" w14:textId="77777777" w:rsidR="00CC5E16" w:rsidRDefault="00CC5E16" w:rsidP="00CC5E16">
      <w:pPr>
        <w:pStyle w:val="TaskDetail"/>
        <w:ind w:left="1440"/>
      </w:pPr>
      <w:r>
        <w:rPr>
          <w:noProof/>
        </w:rPr>
        <w:drawing>
          <wp:inline distT="0" distB="0" distL="0" distR="0" wp14:anchorId="70908FD6" wp14:editId="74EAFD26">
            <wp:extent cx="7936992" cy="614259"/>
            <wp:effectExtent l="0" t="0" r="0" b="0"/>
            <wp:docPr id="1701333961" name="Picture 170133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000185" cy="619150"/>
                    </a:xfrm>
                    <a:prstGeom prst="rect">
                      <a:avLst/>
                    </a:prstGeom>
                  </pic:spPr>
                </pic:pic>
              </a:graphicData>
            </a:graphic>
          </wp:inline>
        </w:drawing>
      </w:r>
    </w:p>
    <w:p w14:paraId="543FA215" w14:textId="77777777" w:rsidR="00CC5E16" w:rsidRDefault="00CC5E16" w:rsidP="00CC5E16">
      <w:pPr>
        <w:pStyle w:val="TaskDetail"/>
        <w:ind w:left="1440"/>
      </w:pPr>
      <w:r>
        <w:t>You will see a popup to authenticate to your Microsoft account. Once authenticated, your project will be pushed to remote Git repository in Azure DevOps if you refresh Azure DevOps repository in your browser.</w:t>
      </w:r>
    </w:p>
    <w:p w14:paraId="5887F423" w14:textId="77777777" w:rsidR="00CC5E16" w:rsidRDefault="00CC5E16" w:rsidP="00CC5E16">
      <w:pPr>
        <w:pStyle w:val="TaskName"/>
        <w:numPr>
          <w:ilvl w:val="0"/>
          <w:numId w:val="0"/>
        </w:numPr>
        <w:ind w:left="1080"/>
      </w:pPr>
    </w:p>
    <w:p w14:paraId="0861599E" w14:textId="4D68B5B5" w:rsidR="0030184F" w:rsidRDefault="006739CD" w:rsidP="0030184F">
      <w:pPr>
        <w:pStyle w:val="TaskName"/>
      </w:pPr>
      <w:r>
        <w:t xml:space="preserve">Demonstrate the </w:t>
      </w:r>
      <w:r w:rsidR="000C6B85">
        <w:t>Azure repository</w:t>
      </w:r>
      <w:r>
        <w:t xml:space="preserve"> </w:t>
      </w:r>
      <w:r w:rsidR="000C6B85">
        <w:t>file</w:t>
      </w:r>
      <w:r>
        <w:t xml:space="preserve"> tab and how to see your project</w:t>
      </w:r>
    </w:p>
    <w:p w14:paraId="1071BF9C" w14:textId="6075AE78" w:rsidR="00C3202B" w:rsidRDefault="00C3202B" w:rsidP="0093749F">
      <w:pPr>
        <w:pStyle w:val="TaskDetail"/>
        <w:numPr>
          <w:ilvl w:val="0"/>
          <w:numId w:val="13"/>
        </w:numPr>
      </w:pPr>
      <w:r>
        <w:t xml:space="preserve">Navigate to </w:t>
      </w:r>
      <w:hyperlink r:id="rId22" w:history="1">
        <w:r w:rsidRPr="007F3669">
          <w:rPr>
            <w:rStyle w:val="Hyperlink"/>
          </w:rPr>
          <w:t>https://dev.azure.com/</w:t>
        </w:r>
        <w:r w:rsidRPr="007F3669">
          <w:rPr>
            <w:rStyle w:val="Hyperlink"/>
            <w:highlight w:val="yellow"/>
          </w:rPr>
          <w:t>YourAccountName</w:t>
        </w:r>
        <w:r w:rsidRPr="007F3669">
          <w:rPr>
            <w:rStyle w:val="Hyperlink"/>
          </w:rPr>
          <w:t>/</w:t>
        </w:r>
        <w:r w:rsidRPr="001C107A">
          <w:rPr>
            <w:rStyle w:val="Hyperlink"/>
            <w:highlight w:val="yellow"/>
          </w:rPr>
          <w:t>YourProjectName</w:t>
        </w:r>
      </w:hyperlink>
      <w:r>
        <w:t xml:space="preserve"> to see </w:t>
      </w:r>
      <w:r w:rsidRPr="00C3202B">
        <w:t xml:space="preserve">the environment.  </w:t>
      </w:r>
    </w:p>
    <w:p w14:paraId="34426E0B" w14:textId="236202CC" w:rsidR="001B1C6E" w:rsidRDefault="00C3202B" w:rsidP="008121D5">
      <w:pPr>
        <w:pStyle w:val="TaskDetail"/>
        <w:ind w:left="720"/>
      </w:pPr>
      <w:r>
        <w:rPr>
          <w:noProof/>
        </w:rPr>
        <w:drawing>
          <wp:inline distT="0" distB="0" distL="0" distR="0" wp14:anchorId="6F7B87E9" wp14:editId="7BF5AFFB">
            <wp:extent cx="5943600" cy="3227886"/>
            <wp:effectExtent l="19050" t="19050" r="19050" b="10795"/>
            <wp:docPr id="1701333959" name="Picture 17013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27886"/>
                    </a:xfrm>
                    <a:prstGeom prst="rect">
                      <a:avLst/>
                    </a:prstGeom>
                    <a:ln>
                      <a:solidFill>
                        <a:schemeClr val="tx1"/>
                      </a:solidFill>
                    </a:ln>
                  </pic:spPr>
                </pic:pic>
              </a:graphicData>
            </a:graphic>
          </wp:inline>
        </w:drawing>
      </w:r>
    </w:p>
    <w:p w14:paraId="2F2791BB" w14:textId="02120296" w:rsidR="00C3202B" w:rsidRDefault="00C3202B" w:rsidP="0093749F">
      <w:pPr>
        <w:pStyle w:val="TaskDetail"/>
        <w:numPr>
          <w:ilvl w:val="0"/>
          <w:numId w:val="13"/>
        </w:numPr>
      </w:pPr>
      <w:r>
        <w:t xml:space="preserve">Go to your Code repository by clicking on </w:t>
      </w:r>
      <w:r w:rsidRPr="002745FE">
        <w:rPr>
          <w:b/>
        </w:rPr>
        <w:t>Repos</w:t>
      </w:r>
      <w:r>
        <w:t xml:space="preserve"> – </w:t>
      </w:r>
      <w:r w:rsidRPr="002745FE">
        <w:rPr>
          <w:b/>
        </w:rPr>
        <w:t>Files</w:t>
      </w:r>
      <w:r>
        <w:t xml:space="preserve">. </w:t>
      </w:r>
      <w:hyperlink w:history="1"/>
      <w:r>
        <w:t xml:space="preserve">You will see your Git repository with the files previously </w:t>
      </w:r>
      <w:proofErr w:type="gramStart"/>
      <w:r>
        <w:t>uploaded</w:t>
      </w:r>
      <w:proofErr w:type="gramEnd"/>
      <w:r>
        <w:t xml:space="preserve"> </w:t>
      </w:r>
    </w:p>
    <w:p w14:paraId="07F9E9FF" w14:textId="19928347" w:rsidR="00B61D7A" w:rsidRDefault="00B61D7A" w:rsidP="00B61D7A">
      <w:pPr>
        <w:pStyle w:val="TaskDetail"/>
        <w:ind w:left="990" w:hanging="180"/>
      </w:pPr>
      <w:r>
        <w:rPr>
          <w:noProof/>
        </w:rPr>
        <w:lastRenderedPageBreak/>
        <w:drawing>
          <wp:inline distT="0" distB="0" distL="0" distR="0" wp14:anchorId="24C308A3" wp14:editId="0132B917">
            <wp:extent cx="5943600" cy="2825115"/>
            <wp:effectExtent l="0" t="0" r="0" b="0"/>
            <wp:docPr id="1701333962" name="Picture 170133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25115"/>
                    </a:xfrm>
                    <a:prstGeom prst="rect">
                      <a:avLst/>
                    </a:prstGeom>
                  </pic:spPr>
                </pic:pic>
              </a:graphicData>
            </a:graphic>
          </wp:inline>
        </w:drawing>
      </w:r>
    </w:p>
    <w:p w14:paraId="1766C257" w14:textId="3877B3F6" w:rsidR="000477B6" w:rsidRPr="000477B6" w:rsidRDefault="000477B6" w:rsidP="0093749F">
      <w:pPr>
        <w:pStyle w:val="TaskDetail"/>
        <w:numPr>
          <w:ilvl w:val="0"/>
          <w:numId w:val="13"/>
        </w:numPr>
      </w:pPr>
      <w:r>
        <w:t xml:space="preserve">Demonstrate the webapp and </w:t>
      </w:r>
      <w:proofErr w:type="spellStart"/>
      <w:r>
        <w:t>webapi</w:t>
      </w:r>
      <w:proofErr w:type="spellEnd"/>
      <w:r>
        <w:t xml:space="preserve"> portions of the project, </w:t>
      </w:r>
      <w:proofErr w:type="spellStart"/>
      <w:r>
        <w:t>Dockerfiles</w:t>
      </w:r>
      <w:proofErr w:type="spellEnd"/>
      <w:r>
        <w:t>, and docker-</w:t>
      </w:r>
      <w:proofErr w:type="spellStart"/>
      <w:r>
        <w:t>compose.yml</w:t>
      </w:r>
      <w:proofErr w:type="spellEnd"/>
      <w:r>
        <w:t xml:space="preserve"> files in the </w:t>
      </w:r>
      <w:r w:rsidR="00C3202B">
        <w:t>Azure Repository File</w:t>
      </w:r>
      <w:r>
        <w:t xml:space="preserve"> tab. </w:t>
      </w:r>
    </w:p>
    <w:p w14:paraId="5C65EEBF" w14:textId="77777777" w:rsidR="00146420" w:rsidRPr="009D5657" w:rsidRDefault="00146420" w:rsidP="00146420">
      <w:pPr>
        <w:pStyle w:val="TaskDetail"/>
        <w:ind w:left="1440"/>
        <w:rPr>
          <w:highlight w:val="yellow"/>
        </w:rPr>
      </w:pPr>
    </w:p>
    <w:p w14:paraId="10DD1767" w14:textId="7D4BA72B" w:rsidR="00146420" w:rsidRDefault="00146420" w:rsidP="00146420">
      <w:pPr>
        <w:pStyle w:val="ExerciseHeading"/>
      </w:pPr>
      <w:bookmarkStart w:id="7" w:name="_Toc525661556"/>
      <w:r>
        <w:t xml:space="preserve">Demo 2: </w:t>
      </w:r>
      <w:r w:rsidR="004C46FD">
        <w:t>Azure Container Registry</w:t>
      </w:r>
      <w:bookmarkEnd w:id="7"/>
    </w:p>
    <w:p w14:paraId="34C05A00" w14:textId="315E69C6" w:rsidR="00146420" w:rsidRDefault="00146420" w:rsidP="00146420">
      <w:pPr>
        <w:pStyle w:val="TaskHeading"/>
      </w:pPr>
      <w:r>
        <w:t>Tasks</w:t>
      </w:r>
    </w:p>
    <w:p w14:paraId="54D27D2F" w14:textId="73B2FDD2" w:rsidR="00BF255A" w:rsidRDefault="006A2A83" w:rsidP="0093749F">
      <w:pPr>
        <w:pStyle w:val="TaskDetail"/>
        <w:numPr>
          <w:ilvl w:val="0"/>
          <w:numId w:val="10"/>
        </w:numPr>
      </w:pPr>
      <w:r>
        <w:t>Demonstrate</w:t>
      </w:r>
      <w:r w:rsidR="00BF255A">
        <w:t xml:space="preserve"> how you would deploy a new Azure Container Registry. </w:t>
      </w:r>
    </w:p>
    <w:p w14:paraId="66E24D32" w14:textId="77777777" w:rsidR="00C3202B" w:rsidRDefault="006A2A83" w:rsidP="0093749F">
      <w:pPr>
        <w:pStyle w:val="TaskDetail"/>
        <w:numPr>
          <w:ilvl w:val="0"/>
          <w:numId w:val="10"/>
        </w:numPr>
      </w:pPr>
      <w:r w:rsidRPr="006A2A83">
        <w:t>Demonstrate</w:t>
      </w:r>
      <w:r w:rsidR="00BF255A">
        <w:t xml:space="preserve"> </w:t>
      </w:r>
      <w:r w:rsidR="00DE796D">
        <w:t>how to view the Azure Container Registry repo contents</w:t>
      </w:r>
      <w:r w:rsidR="00C3202B">
        <w:t xml:space="preserve"> (repository section)</w:t>
      </w:r>
      <w:r w:rsidR="00DE796D">
        <w:t>.</w:t>
      </w:r>
    </w:p>
    <w:p w14:paraId="1398C63A" w14:textId="3FC17B2C" w:rsidR="00BF255A" w:rsidRDefault="00C3202B" w:rsidP="0093749F">
      <w:pPr>
        <w:pStyle w:val="TaskDetail"/>
        <w:numPr>
          <w:ilvl w:val="0"/>
          <w:numId w:val="10"/>
        </w:numPr>
      </w:pPr>
      <w:r>
        <w:t xml:space="preserve">You can show the geo replication feature which is available in the Premium </w:t>
      </w:r>
      <w:proofErr w:type="spellStart"/>
      <w:r>
        <w:t>sku</w:t>
      </w:r>
      <w:proofErr w:type="spellEnd"/>
      <w:r>
        <w:t>.</w:t>
      </w:r>
      <w:r w:rsidR="00DE796D">
        <w:t xml:space="preserve"> </w:t>
      </w:r>
    </w:p>
    <w:p w14:paraId="7C9F2A69" w14:textId="54F37191" w:rsidR="001D773A" w:rsidRDefault="001D773A" w:rsidP="0093749F">
      <w:pPr>
        <w:pStyle w:val="TaskDetail"/>
        <w:numPr>
          <w:ilvl w:val="0"/>
          <w:numId w:val="10"/>
        </w:numPr>
      </w:pPr>
      <w:r>
        <w:t xml:space="preserve">You can also talk about the benefit of ACR Tasks or Aqua and </w:t>
      </w:r>
      <w:proofErr w:type="spellStart"/>
      <w:r>
        <w:t>Twistlock</w:t>
      </w:r>
      <w:proofErr w:type="spellEnd"/>
      <w:r>
        <w:t xml:space="preserve"> integration.</w:t>
      </w:r>
    </w:p>
    <w:p w14:paraId="1A589A06" w14:textId="5419A38F" w:rsidR="00CA5F9D" w:rsidRDefault="00CA5F9D">
      <w:pPr>
        <w:rPr>
          <w:color w:val="000000"/>
        </w:rPr>
      </w:pPr>
      <w:r>
        <w:br w:type="page"/>
      </w:r>
    </w:p>
    <w:p w14:paraId="7BD231A9" w14:textId="77777777" w:rsidR="00F21845" w:rsidRDefault="00146420" w:rsidP="0023189B">
      <w:pPr>
        <w:pStyle w:val="ExerciseHeading"/>
      </w:pPr>
      <w:bookmarkStart w:id="8" w:name="_Toc525661557"/>
      <w:r w:rsidRPr="00146420">
        <w:lastRenderedPageBreak/>
        <w:t xml:space="preserve">Demo </w:t>
      </w:r>
      <w:r>
        <w:t>3</w:t>
      </w:r>
      <w:r w:rsidRPr="00146420">
        <w:t xml:space="preserve">: </w:t>
      </w:r>
      <w:r w:rsidR="004C46FD" w:rsidRPr="004C46FD">
        <w:t>C</w:t>
      </w:r>
      <w:r w:rsidR="004C46FD">
        <w:t>I</w:t>
      </w:r>
      <w:r w:rsidR="004C46FD" w:rsidRPr="004C46FD">
        <w:t xml:space="preserve"> </w:t>
      </w:r>
      <w:r w:rsidR="004C46FD">
        <w:t>Build</w:t>
      </w:r>
      <w:r w:rsidR="004C46FD" w:rsidRPr="004C46FD">
        <w:t xml:space="preserve"> </w:t>
      </w:r>
      <w:r w:rsidR="00483811">
        <w:t>Pipeline</w:t>
      </w:r>
      <w:r w:rsidR="004C46FD" w:rsidRPr="004C46FD">
        <w:t xml:space="preserve"> on </w:t>
      </w:r>
      <w:r w:rsidR="00C3202B" w:rsidRPr="0023189B">
        <w:t>Azure DevOps</w:t>
      </w:r>
      <w:bookmarkEnd w:id="8"/>
    </w:p>
    <w:p w14:paraId="20B636B7" w14:textId="3BC6AF55" w:rsidR="00F21845" w:rsidRPr="00F21845" w:rsidRDefault="00F21845" w:rsidP="00454DD1">
      <w:pPr>
        <w:pStyle w:val="ExerciseScenerio"/>
      </w:pPr>
      <w:r w:rsidRPr="00454DD1">
        <w:t>In this demo, you will demonstrate Build pipeline</w:t>
      </w:r>
      <w:r w:rsidR="00FD1F0B" w:rsidRPr="00454DD1">
        <w:t>s</w:t>
      </w:r>
      <w:r w:rsidRPr="00454DD1">
        <w:t xml:space="preserve"> for both Linux and Windows Containers. These two parts have 2 options each: showing how to import the build pipeline from a JSON file or showing an existing pipeline. </w:t>
      </w:r>
    </w:p>
    <w:p w14:paraId="4ACEB16B" w14:textId="15DD007D" w:rsidR="00F21845" w:rsidRDefault="00F21845" w:rsidP="00454DD1">
      <w:pPr>
        <w:pStyle w:val="TaskHeading"/>
        <w:rPr>
          <w:bCs/>
        </w:rPr>
      </w:pPr>
      <w:r>
        <w:t xml:space="preserve">Option 1 - </w:t>
      </w:r>
      <w:r w:rsidRPr="00F21845">
        <w:t>Windows: Show import of a pipeline</w:t>
      </w:r>
    </w:p>
    <w:p w14:paraId="3D81690A" w14:textId="77777777" w:rsidR="00F21845" w:rsidRDefault="00F21845" w:rsidP="0093749F">
      <w:pPr>
        <w:pStyle w:val="TaskDetail"/>
        <w:numPr>
          <w:ilvl w:val="0"/>
          <w:numId w:val="19"/>
        </w:numPr>
      </w:pPr>
      <w:r>
        <w:t xml:space="preserve">Navigate to </w:t>
      </w:r>
      <w:r>
        <w:rPr>
          <w:b/>
        </w:rPr>
        <w:t>Pipelines</w:t>
      </w:r>
      <w:r>
        <w:t xml:space="preserve"> – </w:t>
      </w:r>
      <w:r>
        <w:rPr>
          <w:b/>
        </w:rPr>
        <w:t>Builds</w:t>
      </w:r>
      <w:r>
        <w:t xml:space="preserve"> and click </w:t>
      </w:r>
      <w:r>
        <w:rPr>
          <w:b/>
        </w:rPr>
        <w:t>New</w:t>
      </w:r>
      <w:r>
        <w:t xml:space="preserve"> – </w:t>
      </w:r>
      <w:r>
        <w:rPr>
          <w:b/>
        </w:rPr>
        <w:t>Import a pipeline</w:t>
      </w:r>
      <w:r>
        <w:t>.</w:t>
      </w:r>
    </w:p>
    <w:p w14:paraId="28A78644" w14:textId="77777777" w:rsidR="00F21845" w:rsidRPr="00050E2B" w:rsidRDefault="00F21845" w:rsidP="00F21845">
      <w:pPr>
        <w:pStyle w:val="TaskDetail"/>
        <w:ind w:left="1440"/>
      </w:pPr>
      <w:r>
        <w:rPr>
          <w:noProof/>
        </w:rPr>
        <w:drawing>
          <wp:inline distT="0" distB="0" distL="0" distR="0" wp14:anchorId="4ED0C74B" wp14:editId="3A7A6C47">
            <wp:extent cx="2880796" cy="3005138"/>
            <wp:effectExtent l="0" t="0" r="0" b="5080"/>
            <wp:docPr id="1701333979" name="Picture 170133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9683" cy="3014409"/>
                    </a:xfrm>
                    <a:prstGeom prst="rect">
                      <a:avLst/>
                    </a:prstGeom>
                  </pic:spPr>
                </pic:pic>
              </a:graphicData>
            </a:graphic>
          </wp:inline>
        </w:drawing>
      </w:r>
    </w:p>
    <w:p w14:paraId="3DD6AC2E" w14:textId="77777777" w:rsidR="00F21845" w:rsidRDefault="00F21845" w:rsidP="0093749F">
      <w:pPr>
        <w:pStyle w:val="TaskDetail"/>
        <w:numPr>
          <w:ilvl w:val="0"/>
          <w:numId w:val="19"/>
        </w:numPr>
      </w:pPr>
      <w:r>
        <w:t xml:space="preserve">Select </w:t>
      </w:r>
      <w:r w:rsidRPr="00BE1295">
        <w:rPr>
          <w:b/>
        </w:rPr>
        <w:t>C:\labs\module6</w:t>
      </w:r>
      <w:r>
        <w:rPr>
          <w:b/>
        </w:rPr>
        <w:t>-ext</w:t>
      </w:r>
      <w:r w:rsidRPr="00BE1295">
        <w:rPr>
          <w:b/>
        </w:rPr>
        <w:t>\</w:t>
      </w:r>
      <w:r>
        <w:rPr>
          <w:b/>
        </w:rPr>
        <w:t>Web Apps on Windows-</w:t>
      </w:r>
      <w:proofErr w:type="spellStart"/>
      <w:proofErr w:type="gramStart"/>
      <w:r>
        <w:rPr>
          <w:b/>
        </w:rPr>
        <w:t>CI.json</w:t>
      </w:r>
      <w:proofErr w:type="spellEnd"/>
      <w:proofErr w:type="gramEnd"/>
      <w:r>
        <w:t xml:space="preserve"> and click </w:t>
      </w:r>
      <w:r>
        <w:rPr>
          <w:b/>
        </w:rPr>
        <w:t>Import</w:t>
      </w:r>
    </w:p>
    <w:p w14:paraId="6F983381" w14:textId="77777777" w:rsidR="00F21845" w:rsidRDefault="00F21845" w:rsidP="0093749F">
      <w:pPr>
        <w:pStyle w:val="TaskDetail"/>
        <w:numPr>
          <w:ilvl w:val="0"/>
          <w:numId w:val="19"/>
        </w:numPr>
      </w:pPr>
      <w:r>
        <w:t xml:space="preserve">Select </w:t>
      </w:r>
      <w:r>
        <w:rPr>
          <w:b/>
        </w:rPr>
        <w:t>Hosted VS2017</w:t>
      </w:r>
      <w:r>
        <w:t xml:space="preserve"> as an agent pool. This is a Windows based agent. </w:t>
      </w:r>
    </w:p>
    <w:p w14:paraId="3CFCD10D" w14:textId="77777777" w:rsidR="00F21845" w:rsidRDefault="00F21845" w:rsidP="00F21845">
      <w:pPr>
        <w:pStyle w:val="TaskDetail"/>
        <w:ind w:left="1440" w:hanging="720"/>
      </w:pPr>
      <w:r>
        <w:rPr>
          <w:noProof/>
        </w:rPr>
        <w:drawing>
          <wp:inline distT="0" distB="0" distL="0" distR="0" wp14:anchorId="0598A614" wp14:editId="4C280F47">
            <wp:extent cx="5943600" cy="2618740"/>
            <wp:effectExtent l="0" t="0" r="0" b="0"/>
            <wp:docPr id="1701333980" name="Picture 170133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8740"/>
                    </a:xfrm>
                    <a:prstGeom prst="rect">
                      <a:avLst/>
                    </a:prstGeom>
                  </pic:spPr>
                </pic:pic>
              </a:graphicData>
            </a:graphic>
          </wp:inline>
        </w:drawing>
      </w:r>
    </w:p>
    <w:p w14:paraId="49ECBCDC" w14:textId="77777777" w:rsidR="00F21845" w:rsidRDefault="00F21845" w:rsidP="0093749F">
      <w:pPr>
        <w:pStyle w:val="TaskDetail"/>
        <w:numPr>
          <w:ilvl w:val="0"/>
          <w:numId w:val="19"/>
        </w:numPr>
      </w:pPr>
      <w:r>
        <w:lastRenderedPageBreak/>
        <w:t xml:space="preserve">Click on </w:t>
      </w:r>
      <w:r>
        <w:rPr>
          <w:b/>
        </w:rPr>
        <w:t xml:space="preserve">Get sources </w:t>
      </w:r>
      <w:r>
        <w:t xml:space="preserve">and make sure that correct Git repository and branch is selected. </w:t>
      </w:r>
    </w:p>
    <w:p w14:paraId="1A16154C" w14:textId="77777777" w:rsidR="00F21845" w:rsidRDefault="00F21845" w:rsidP="00F21845">
      <w:pPr>
        <w:pStyle w:val="TaskDetail"/>
        <w:ind w:left="0" w:firstLine="720"/>
      </w:pPr>
      <w:r>
        <w:rPr>
          <w:noProof/>
        </w:rPr>
        <w:drawing>
          <wp:inline distT="0" distB="0" distL="0" distR="0" wp14:anchorId="37DEF19B" wp14:editId="7EE7A6D7">
            <wp:extent cx="5943600" cy="2945765"/>
            <wp:effectExtent l="0" t="0" r="0" b="6985"/>
            <wp:docPr id="1701333981" name="Picture 1701333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5765"/>
                    </a:xfrm>
                    <a:prstGeom prst="rect">
                      <a:avLst/>
                    </a:prstGeom>
                  </pic:spPr>
                </pic:pic>
              </a:graphicData>
            </a:graphic>
          </wp:inline>
        </w:drawing>
      </w:r>
    </w:p>
    <w:p w14:paraId="5C3BC220" w14:textId="77777777" w:rsidR="00F21845" w:rsidRDefault="00F21845" w:rsidP="0093749F">
      <w:pPr>
        <w:pStyle w:val="TaskDetail"/>
        <w:numPr>
          <w:ilvl w:val="0"/>
          <w:numId w:val="19"/>
        </w:numPr>
      </w:pPr>
      <w:r>
        <w:t xml:space="preserve">Select </w:t>
      </w:r>
      <w:r w:rsidRPr="00050E2B">
        <w:rPr>
          <w:b/>
        </w:rPr>
        <w:t>all docker tasks</w:t>
      </w:r>
      <w:r>
        <w:t xml:space="preserve"> one by one and enter the </w:t>
      </w:r>
      <w:r w:rsidRPr="00050E2B">
        <w:rPr>
          <w:b/>
        </w:rPr>
        <w:t>subscription and ACR</w:t>
      </w:r>
      <w:r>
        <w:t xml:space="preserve"> information.</w:t>
      </w:r>
    </w:p>
    <w:p w14:paraId="7B932455" w14:textId="77777777" w:rsidR="00F21845" w:rsidRDefault="00F21845" w:rsidP="00F21845">
      <w:pPr>
        <w:pStyle w:val="TaskDetail"/>
        <w:ind w:left="1440" w:hanging="720"/>
      </w:pPr>
      <w:r>
        <w:rPr>
          <w:noProof/>
        </w:rPr>
        <w:drawing>
          <wp:inline distT="0" distB="0" distL="0" distR="0" wp14:anchorId="17F876A7" wp14:editId="31EC918D">
            <wp:extent cx="5943600" cy="2585720"/>
            <wp:effectExtent l="0" t="0" r="0" b="5080"/>
            <wp:docPr id="1701333982" name="Picture 1701333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85720"/>
                    </a:xfrm>
                    <a:prstGeom prst="rect">
                      <a:avLst/>
                    </a:prstGeom>
                  </pic:spPr>
                </pic:pic>
              </a:graphicData>
            </a:graphic>
          </wp:inline>
        </w:drawing>
      </w:r>
    </w:p>
    <w:p w14:paraId="56E5C17F" w14:textId="77777777" w:rsidR="00F21845" w:rsidRDefault="00F21845" w:rsidP="0093749F">
      <w:pPr>
        <w:pStyle w:val="TaskDetail"/>
        <w:numPr>
          <w:ilvl w:val="0"/>
          <w:numId w:val="19"/>
        </w:numPr>
      </w:pPr>
      <w:r>
        <w:t xml:space="preserve">Make sure the Build pipeline is named </w:t>
      </w:r>
      <w:r w:rsidRPr="001C7B77">
        <w:rPr>
          <w:b/>
        </w:rPr>
        <w:t>Web Apps on Windows-CI</w:t>
      </w:r>
      <w:r>
        <w:t xml:space="preserve"> to stay aligned with the following screenshots. Click </w:t>
      </w:r>
      <w:r w:rsidRPr="00B57097">
        <w:rPr>
          <w:b/>
        </w:rPr>
        <w:t>Save &amp; queu</w:t>
      </w:r>
      <w:r>
        <w:rPr>
          <w:b/>
        </w:rPr>
        <w:t>e</w:t>
      </w:r>
      <w:r w:rsidRPr="00B57097">
        <w:t>.</w:t>
      </w:r>
    </w:p>
    <w:p w14:paraId="473CFF46" w14:textId="77777777" w:rsidR="00F21845" w:rsidRDefault="00F21845" w:rsidP="00F21845">
      <w:pPr>
        <w:pStyle w:val="TaskDetail"/>
        <w:ind w:left="0" w:firstLine="720"/>
      </w:pPr>
      <w:r>
        <w:rPr>
          <w:noProof/>
        </w:rPr>
        <w:lastRenderedPageBreak/>
        <w:drawing>
          <wp:inline distT="0" distB="0" distL="0" distR="0" wp14:anchorId="5B98A07E" wp14:editId="0951EC8D">
            <wp:extent cx="5943600" cy="15417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41780"/>
                    </a:xfrm>
                    <a:prstGeom prst="rect">
                      <a:avLst/>
                    </a:prstGeom>
                  </pic:spPr>
                </pic:pic>
              </a:graphicData>
            </a:graphic>
          </wp:inline>
        </w:drawing>
      </w:r>
    </w:p>
    <w:p w14:paraId="0A1A0DFA" w14:textId="77777777" w:rsidR="00F21845" w:rsidRDefault="00F21845" w:rsidP="0093749F">
      <w:pPr>
        <w:pStyle w:val="TaskDetail"/>
        <w:numPr>
          <w:ilvl w:val="0"/>
          <w:numId w:val="19"/>
        </w:numPr>
      </w:pPr>
      <w:r>
        <w:t>Your finished build should look like this (if you get an error please click on the step with the error and try debugging or the instructor will come by and help you):</w:t>
      </w:r>
    </w:p>
    <w:p w14:paraId="2496F8BA" w14:textId="07B9C3D8" w:rsidR="00F21845" w:rsidRDefault="00F21845" w:rsidP="00773056">
      <w:pPr>
        <w:jc w:val="center"/>
      </w:pPr>
      <w:r>
        <w:rPr>
          <w:noProof/>
        </w:rPr>
        <w:drawing>
          <wp:inline distT="0" distB="0" distL="0" distR="0" wp14:anchorId="26EC8A7B" wp14:editId="5B895F6F">
            <wp:extent cx="3251518" cy="2608857"/>
            <wp:effectExtent l="0" t="0" r="635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7652" cy="2613779"/>
                    </a:xfrm>
                    <a:prstGeom prst="rect">
                      <a:avLst/>
                    </a:prstGeom>
                  </pic:spPr>
                </pic:pic>
              </a:graphicData>
            </a:graphic>
          </wp:inline>
        </w:drawing>
      </w:r>
    </w:p>
    <w:p w14:paraId="7C9AEAF7" w14:textId="42B6E1F7" w:rsidR="00773056" w:rsidRDefault="00773056" w:rsidP="00454DD1">
      <w:pPr>
        <w:pStyle w:val="TaskHeading"/>
        <w:rPr>
          <w:bCs/>
        </w:rPr>
      </w:pPr>
      <w:r>
        <w:t xml:space="preserve">Option 2 - </w:t>
      </w:r>
      <w:r w:rsidRPr="00F21845">
        <w:t xml:space="preserve">Windows: </w:t>
      </w:r>
      <w:r w:rsidR="004D5CEF">
        <w:t>Show an existing pipeline</w:t>
      </w:r>
    </w:p>
    <w:p w14:paraId="6F78D648" w14:textId="77777777" w:rsidR="00773056" w:rsidRDefault="00773056" w:rsidP="0093749F">
      <w:pPr>
        <w:pStyle w:val="TaskDetail"/>
        <w:numPr>
          <w:ilvl w:val="0"/>
          <w:numId w:val="16"/>
        </w:numPr>
      </w:pPr>
      <w:r>
        <w:t xml:space="preserve">Walk through each step of the CI Build process and explain how each task works.  Explain what the Variables, Triggers, Options, and History tabs do in the Build pipeline.  See below the screenshot for an explanation of each step and what you should demo. </w:t>
      </w:r>
    </w:p>
    <w:p w14:paraId="09C17F85" w14:textId="09F5AC30" w:rsidR="00773056" w:rsidRDefault="00773056" w:rsidP="00773056">
      <w:pPr>
        <w:pStyle w:val="TaskDetail"/>
        <w:ind w:left="1440"/>
      </w:pPr>
      <w:r>
        <w:rPr>
          <w:noProof/>
        </w:rPr>
        <w:lastRenderedPageBreak/>
        <w:drawing>
          <wp:inline distT="0" distB="0" distL="0" distR="0" wp14:anchorId="30DB602A" wp14:editId="266B302F">
            <wp:extent cx="4864608" cy="521594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71113" cy="5222915"/>
                    </a:xfrm>
                    <a:prstGeom prst="rect">
                      <a:avLst/>
                    </a:prstGeom>
                  </pic:spPr>
                </pic:pic>
              </a:graphicData>
            </a:graphic>
          </wp:inline>
        </w:drawing>
      </w:r>
    </w:p>
    <w:p w14:paraId="5F45D26D" w14:textId="77777777" w:rsidR="00773056" w:rsidRDefault="00773056" w:rsidP="0093749F">
      <w:pPr>
        <w:pStyle w:val="TaskDetail"/>
        <w:numPr>
          <w:ilvl w:val="0"/>
          <w:numId w:val="8"/>
        </w:numPr>
      </w:pPr>
      <w:r>
        <w:t>Build Web API</w:t>
      </w:r>
    </w:p>
    <w:p w14:paraId="14A699E2" w14:textId="79F70A6E" w:rsidR="00773056" w:rsidRDefault="00773056" w:rsidP="0093749F">
      <w:pPr>
        <w:pStyle w:val="TaskDetail"/>
        <w:numPr>
          <w:ilvl w:val="1"/>
          <w:numId w:val="8"/>
        </w:numPr>
      </w:pPr>
      <w:r>
        <w:t xml:space="preserve">Build the image for the container based on the </w:t>
      </w:r>
      <w:proofErr w:type="spellStart"/>
      <w:r>
        <w:t>Dockerfile</w:t>
      </w:r>
      <w:r w:rsidRPr="00773056">
        <w:rPr>
          <w:highlight w:val="yellow"/>
        </w:rPr>
        <w:t>.Windows</w:t>
      </w:r>
      <w:proofErr w:type="spellEnd"/>
      <w:r>
        <w:t xml:space="preserve">. Demo the contents of the </w:t>
      </w:r>
      <w:proofErr w:type="spellStart"/>
      <w:r>
        <w:t>Dockerfile</w:t>
      </w:r>
      <w:r w:rsidR="00862B76">
        <w:t>F</w:t>
      </w:r>
      <w:proofErr w:type="spellEnd"/>
      <w:r>
        <w:t xml:space="preserve"> in the Azure Repository File tab and explain how the </w:t>
      </w:r>
      <w:proofErr w:type="spellStart"/>
      <w:r>
        <w:t>Dockerfile</w:t>
      </w:r>
      <w:r w:rsidRPr="00773056">
        <w:rPr>
          <w:highlight w:val="yellow"/>
        </w:rPr>
        <w:t>.Windows</w:t>
      </w:r>
      <w:proofErr w:type="spellEnd"/>
      <w:r>
        <w:t xml:space="preserve"> is built. Names and tags the image appropriately so that it can be pushed to the correct Azure Container Registry in the next step. </w:t>
      </w:r>
    </w:p>
    <w:p w14:paraId="566A375C" w14:textId="77777777" w:rsidR="00773056" w:rsidRDefault="00773056" w:rsidP="0093749F">
      <w:pPr>
        <w:pStyle w:val="TaskDetail"/>
        <w:numPr>
          <w:ilvl w:val="0"/>
          <w:numId w:val="8"/>
        </w:numPr>
      </w:pPr>
      <w:r>
        <w:t xml:space="preserve">Push </w:t>
      </w:r>
      <w:proofErr w:type="spellStart"/>
      <w:r>
        <w:t>WebAPI</w:t>
      </w:r>
      <w:proofErr w:type="spellEnd"/>
    </w:p>
    <w:p w14:paraId="43DAB078" w14:textId="77777777" w:rsidR="00773056" w:rsidRDefault="00773056" w:rsidP="0093749F">
      <w:pPr>
        <w:pStyle w:val="TaskDetail"/>
        <w:numPr>
          <w:ilvl w:val="1"/>
          <w:numId w:val="8"/>
        </w:numPr>
      </w:pPr>
      <w:r>
        <w:t xml:space="preserve">Push the built image from the previous step to the Azure Container Registry. </w:t>
      </w:r>
    </w:p>
    <w:p w14:paraId="37B0C296" w14:textId="77777777" w:rsidR="00773056" w:rsidRDefault="00773056" w:rsidP="0093749F">
      <w:pPr>
        <w:pStyle w:val="TaskDetail"/>
        <w:numPr>
          <w:ilvl w:val="1"/>
          <w:numId w:val="8"/>
        </w:numPr>
      </w:pPr>
      <w:r>
        <w:t xml:space="preserve">Call out the Container Registry authentication fields.  </w:t>
      </w:r>
    </w:p>
    <w:p w14:paraId="1325C9EA" w14:textId="77777777" w:rsidR="00773056" w:rsidRDefault="00773056" w:rsidP="0093749F">
      <w:pPr>
        <w:pStyle w:val="TaskDetail"/>
        <w:numPr>
          <w:ilvl w:val="0"/>
          <w:numId w:val="8"/>
        </w:numPr>
      </w:pPr>
      <w:r>
        <w:t>Build Web App</w:t>
      </w:r>
    </w:p>
    <w:p w14:paraId="2BBFCC2F" w14:textId="2748F255" w:rsidR="00773056" w:rsidRPr="00276152" w:rsidRDefault="00773056" w:rsidP="0093749F">
      <w:pPr>
        <w:pStyle w:val="ListParagraph"/>
        <w:numPr>
          <w:ilvl w:val="1"/>
          <w:numId w:val="8"/>
        </w:numPr>
        <w:rPr>
          <w:color w:val="000000"/>
        </w:rPr>
      </w:pPr>
      <w:r w:rsidRPr="00276152">
        <w:rPr>
          <w:color w:val="000000"/>
        </w:rPr>
        <w:t xml:space="preserve">Build the image for the container based on the </w:t>
      </w:r>
      <w:proofErr w:type="spellStart"/>
      <w:r w:rsidRPr="00276152">
        <w:rPr>
          <w:color w:val="000000"/>
        </w:rPr>
        <w:t>Dockerfile</w:t>
      </w:r>
      <w:r w:rsidR="00862B76" w:rsidRPr="00773056">
        <w:rPr>
          <w:highlight w:val="yellow"/>
        </w:rPr>
        <w:t>.Windows</w:t>
      </w:r>
      <w:proofErr w:type="spellEnd"/>
      <w:r w:rsidRPr="00276152">
        <w:rPr>
          <w:color w:val="000000"/>
        </w:rPr>
        <w:t xml:space="preserve">. Demo the contents of the </w:t>
      </w:r>
      <w:proofErr w:type="spellStart"/>
      <w:r w:rsidRPr="00276152">
        <w:rPr>
          <w:color w:val="000000"/>
        </w:rPr>
        <w:t>Dockerfile</w:t>
      </w:r>
      <w:r w:rsidR="00862B76" w:rsidRPr="00773056">
        <w:rPr>
          <w:highlight w:val="yellow"/>
        </w:rPr>
        <w:t>.Windows</w:t>
      </w:r>
      <w:proofErr w:type="spellEnd"/>
      <w:r w:rsidRPr="00276152">
        <w:rPr>
          <w:color w:val="000000"/>
        </w:rPr>
        <w:t xml:space="preserve"> in the </w:t>
      </w:r>
      <w:r>
        <w:t xml:space="preserve">Azure </w:t>
      </w:r>
      <w:r>
        <w:lastRenderedPageBreak/>
        <w:t xml:space="preserve">Repository File </w:t>
      </w:r>
      <w:r w:rsidRPr="00276152">
        <w:rPr>
          <w:color w:val="000000"/>
        </w:rPr>
        <w:t xml:space="preserve">tab and explain how the </w:t>
      </w:r>
      <w:proofErr w:type="spellStart"/>
      <w:r w:rsidRPr="00276152">
        <w:rPr>
          <w:color w:val="000000"/>
        </w:rPr>
        <w:t>Dockerfile</w:t>
      </w:r>
      <w:r w:rsidR="00862B76" w:rsidRPr="00773056">
        <w:rPr>
          <w:highlight w:val="yellow"/>
        </w:rPr>
        <w:t>.Windows</w:t>
      </w:r>
      <w:proofErr w:type="spellEnd"/>
      <w:r w:rsidRPr="00276152">
        <w:rPr>
          <w:color w:val="000000"/>
        </w:rPr>
        <w:t xml:space="preserve"> is built. Names and tags the image appropriately so that it can be pushed to the correct Azure Container Registry in the next step. </w:t>
      </w:r>
    </w:p>
    <w:p w14:paraId="7808E70F" w14:textId="77777777" w:rsidR="00773056" w:rsidRDefault="00773056" w:rsidP="0093749F">
      <w:pPr>
        <w:pStyle w:val="TaskDetail"/>
        <w:numPr>
          <w:ilvl w:val="0"/>
          <w:numId w:val="8"/>
        </w:numPr>
      </w:pPr>
      <w:r>
        <w:t>Push Web App</w:t>
      </w:r>
    </w:p>
    <w:p w14:paraId="08952F4D" w14:textId="77777777" w:rsidR="00773056" w:rsidRPr="00276152" w:rsidRDefault="00773056" w:rsidP="0093749F">
      <w:pPr>
        <w:pStyle w:val="ListParagraph"/>
        <w:numPr>
          <w:ilvl w:val="1"/>
          <w:numId w:val="8"/>
        </w:numPr>
        <w:rPr>
          <w:color w:val="000000"/>
        </w:rPr>
      </w:pPr>
      <w:r w:rsidRPr="00276152">
        <w:rPr>
          <w:color w:val="000000"/>
        </w:rPr>
        <w:t xml:space="preserve">Push the built image from the previous step to the Azure Container Registry. </w:t>
      </w:r>
    </w:p>
    <w:p w14:paraId="5E445265" w14:textId="77777777" w:rsidR="00773056" w:rsidRDefault="00773056" w:rsidP="0093749F">
      <w:pPr>
        <w:pStyle w:val="TaskDetail"/>
        <w:numPr>
          <w:ilvl w:val="0"/>
          <w:numId w:val="8"/>
        </w:numPr>
      </w:pPr>
      <w:r>
        <w:t>Replace build number in backend-</w:t>
      </w:r>
      <w:proofErr w:type="spellStart"/>
      <w:r>
        <w:t>webapi.yaml</w:t>
      </w:r>
      <w:proofErr w:type="spellEnd"/>
      <w:r>
        <w:t xml:space="preserve"> file</w:t>
      </w:r>
    </w:p>
    <w:p w14:paraId="7E19DA15" w14:textId="389D5027" w:rsidR="00773056" w:rsidRDefault="00773056" w:rsidP="0093749F">
      <w:pPr>
        <w:pStyle w:val="TaskDetail"/>
        <w:numPr>
          <w:ilvl w:val="1"/>
          <w:numId w:val="8"/>
        </w:numPr>
      </w:pPr>
      <w:r>
        <w:t>Edit YAML file so that the correctly tagged image will be referenced</w:t>
      </w:r>
      <w:r w:rsidR="00C1726F">
        <w:t xml:space="preserve">. Call out the </w:t>
      </w:r>
      <w:r w:rsidR="00C1726F" w:rsidRPr="00C1726F">
        <w:rPr>
          <w:b/>
        </w:rPr>
        <w:t>win-</w:t>
      </w:r>
      <w:r w:rsidR="00C1726F">
        <w:rPr>
          <w:b/>
        </w:rPr>
        <w:t xml:space="preserve"> </w:t>
      </w:r>
      <w:r w:rsidR="00C1726F" w:rsidRPr="00C1726F">
        <w:t>prefixes.</w:t>
      </w:r>
      <w:r w:rsidR="00C1726F">
        <w:rPr>
          <w:b/>
        </w:rPr>
        <w:t xml:space="preserve"> </w:t>
      </w:r>
    </w:p>
    <w:p w14:paraId="40D05F53" w14:textId="77777777" w:rsidR="00773056" w:rsidRDefault="00773056" w:rsidP="0093749F">
      <w:pPr>
        <w:pStyle w:val="TaskDetail"/>
        <w:numPr>
          <w:ilvl w:val="0"/>
          <w:numId w:val="8"/>
        </w:numPr>
      </w:pPr>
      <w:r w:rsidRPr="00276152">
        <w:t xml:space="preserve">Replace build number in </w:t>
      </w:r>
      <w:r>
        <w:t>frontend</w:t>
      </w:r>
      <w:r w:rsidRPr="00276152">
        <w:t>-</w:t>
      </w:r>
      <w:proofErr w:type="spellStart"/>
      <w:r w:rsidRPr="00276152">
        <w:t>webap</w:t>
      </w:r>
      <w:r>
        <w:t>p</w:t>
      </w:r>
      <w:r w:rsidRPr="00276152">
        <w:t>.yaml</w:t>
      </w:r>
      <w:proofErr w:type="spellEnd"/>
      <w:r w:rsidRPr="00276152">
        <w:t xml:space="preserve"> file</w:t>
      </w:r>
      <w:r>
        <w:t xml:space="preserve"> </w:t>
      </w:r>
    </w:p>
    <w:p w14:paraId="14E5CB32" w14:textId="2BAE9089" w:rsidR="00773056" w:rsidRPr="00276152" w:rsidRDefault="00773056" w:rsidP="0093749F">
      <w:pPr>
        <w:pStyle w:val="ListParagraph"/>
        <w:numPr>
          <w:ilvl w:val="1"/>
          <w:numId w:val="8"/>
        </w:numPr>
        <w:rPr>
          <w:color w:val="000000"/>
        </w:rPr>
      </w:pPr>
      <w:r w:rsidRPr="00276152">
        <w:rPr>
          <w:color w:val="000000"/>
        </w:rPr>
        <w:t>Edit YAML file so that the correctly tagged image will be referenced</w:t>
      </w:r>
      <w:r w:rsidR="00C1726F">
        <w:rPr>
          <w:color w:val="000000"/>
        </w:rPr>
        <w:t xml:space="preserve">. </w:t>
      </w:r>
      <w:r w:rsidR="00C1726F">
        <w:t xml:space="preserve">Call out the </w:t>
      </w:r>
      <w:r w:rsidR="00C1726F" w:rsidRPr="00C1726F">
        <w:rPr>
          <w:b/>
        </w:rPr>
        <w:t>win-</w:t>
      </w:r>
      <w:r w:rsidR="00C1726F">
        <w:rPr>
          <w:b/>
        </w:rPr>
        <w:t xml:space="preserve"> </w:t>
      </w:r>
      <w:r w:rsidR="00C1726F" w:rsidRPr="00C1726F">
        <w:t>prefixes.</w:t>
      </w:r>
    </w:p>
    <w:p w14:paraId="4EB1010C" w14:textId="77777777" w:rsidR="00773056" w:rsidRDefault="00773056" w:rsidP="0093749F">
      <w:pPr>
        <w:pStyle w:val="TaskDetail"/>
        <w:numPr>
          <w:ilvl w:val="0"/>
          <w:numId w:val="8"/>
        </w:numPr>
      </w:pPr>
      <w:r>
        <w:t>Publish Artifact</w:t>
      </w:r>
      <w:r w:rsidRPr="00276152">
        <w:t xml:space="preserve"> frontend-</w:t>
      </w:r>
      <w:proofErr w:type="spellStart"/>
      <w:proofErr w:type="gramStart"/>
      <w:r w:rsidRPr="00276152">
        <w:t>webapp.yaml</w:t>
      </w:r>
      <w:proofErr w:type="spellEnd"/>
      <w:proofErr w:type="gramEnd"/>
    </w:p>
    <w:p w14:paraId="778218ED" w14:textId="77777777" w:rsidR="00773056" w:rsidRDefault="00773056" w:rsidP="0093749F">
      <w:pPr>
        <w:pStyle w:val="TaskDetail"/>
        <w:numPr>
          <w:ilvl w:val="1"/>
          <w:numId w:val="8"/>
        </w:numPr>
      </w:pPr>
      <w:r>
        <w:t>Drop a copy of the YAML file as the result of the build being completed so it can be utilized in the Release pipeline</w:t>
      </w:r>
    </w:p>
    <w:p w14:paraId="550327B2" w14:textId="77777777" w:rsidR="00773056" w:rsidRDefault="00773056" w:rsidP="0093749F">
      <w:pPr>
        <w:pStyle w:val="ListParagraph"/>
        <w:numPr>
          <w:ilvl w:val="0"/>
          <w:numId w:val="8"/>
        </w:numPr>
        <w:rPr>
          <w:color w:val="000000"/>
        </w:rPr>
      </w:pPr>
      <w:r w:rsidRPr="00276152">
        <w:rPr>
          <w:color w:val="000000"/>
        </w:rPr>
        <w:t>Publish Artifact backend-</w:t>
      </w:r>
      <w:proofErr w:type="spellStart"/>
      <w:proofErr w:type="gramStart"/>
      <w:r w:rsidRPr="00276152">
        <w:rPr>
          <w:color w:val="000000"/>
        </w:rPr>
        <w:t>webapi.yaml</w:t>
      </w:r>
      <w:proofErr w:type="spellEnd"/>
      <w:proofErr w:type="gramEnd"/>
    </w:p>
    <w:p w14:paraId="7516AB35" w14:textId="77777777" w:rsidR="00773056" w:rsidRPr="00276152" w:rsidRDefault="00773056" w:rsidP="0093749F">
      <w:pPr>
        <w:pStyle w:val="ListParagraph"/>
        <w:numPr>
          <w:ilvl w:val="1"/>
          <w:numId w:val="8"/>
        </w:numPr>
        <w:rPr>
          <w:color w:val="000000"/>
        </w:rPr>
      </w:pPr>
      <w:r w:rsidRPr="00276152">
        <w:rPr>
          <w:color w:val="000000"/>
        </w:rPr>
        <w:t xml:space="preserve">Drop a copy of the YAML file as the result of the build being completed so it can be utilized in the Release </w:t>
      </w:r>
      <w:r>
        <w:rPr>
          <w:color w:val="000000"/>
        </w:rPr>
        <w:t>pipeline</w:t>
      </w:r>
    </w:p>
    <w:p w14:paraId="01B2FE67" w14:textId="77777777" w:rsidR="00773056" w:rsidRDefault="00773056" w:rsidP="0093749F">
      <w:pPr>
        <w:pStyle w:val="TaskDetail"/>
        <w:numPr>
          <w:ilvl w:val="0"/>
          <w:numId w:val="16"/>
        </w:numPr>
      </w:pPr>
      <w:r>
        <w:t xml:space="preserve">Show how to kick off a build pipeline. </w:t>
      </w:r>
    </w:p>
    <w:p w14:paraId="08F6A568" w14:textId="4AD6697E" w:rsidR="00F21845" w:rsidRPr="00773056" w:rsidRDefault="00773056" w:rsidP="0093749F">
      <w:pPr>
        <w:pStyle w:val="TaskDetail"/>
        <w:numPr>
          <w:ilvl w:val="0"/>
          <w:numId w:val="16"/>
        </w:numPr>
      </w:pPr>
      <w:r>
        <w:t>Demo the results page of a completed successful build once it completes.</w:t>
      </w:r>
    </w:p>
    <w:p w14:paraId="04D22883" w14:textId="0D68D3C7" w:rsidR="00F21845" w:rsidRDefault="0050526A" w:rsidP="00F712F2">
      <w:pPr>
        <w:pStyle w:val="TaskHeading"/>
      </w:pPr>
      <w:r>
        <w:t>Option 1</w:t>
      </w:r>
      <w:r w:rsidR="00CA5F9D">
        <w:t xml:space="preserve"> – Linux:</w:t>
      </w:r>
      <w:r>
        <w:t xml:space="preserve"> Show import of a pipeline</w:t>
      </w:r>
    </w:p>
    <w:p w14:paraId="29AB16EE" w14:textId="38A1ECFE" w:rsidR="0050526A" w:rsidRDefault="0050526A" w:rsidP="0093749F">
      <w:pPr>
        <w:pStyle w:val="TaskDetail"/>
        <w:numPr>
          <w:ilvl w:val="0"/>
          <w:numId w:val="11"/>
        </w:numPr>
      </w:pPr>
      <w:r>
        <w:t xml:space="preserve">Navigate to </w:t>
      </w:r>
      <w:r w:rsidRPr="0050526A">
        <w:rPr>
          <w:b/>
        </w:rPr>
        <w:t>Pipeline</w:t>
      </w:r>
      <w:r>
        <w:rPr>
          <w:b/>
        </w:rPr>
        <w:t>s</w:t>
      </w:r>
      <w:r>
        <w:t xml:space="preserve"> – </w:t>
      </w:r>
      <w:r w:rsidRPr="0050526A">
        <w:rPr>
          <w:b/>
        </w:rPr>
        <w:t>Builds</w:t>
      </w:r>
      <w:r>
        <w:t xml:space="preserve"> and click </w:t>
      </w:r>
      <w:r w:rsidRPr="0050526A">
        <w:rPr>
          <w:b/>
        </w:rPr>
        <w:t>New</w:t>
      </w:r>
      <w:r>
        <w:t xml:space="preserve"> – </w:t>
      </w:r>
      <w:r w:rsidRPr="0050526A">
        <w:rPr>
          <w:b/>
        </w:rPr>
        <w:t>Import a pipeline</w:t>
      </w:r>
      <w:r>
        <w:t>.</w:t>
      </w:r>
    </w:p>
    <w:p w14:paraId="28B3F415" w14:textId="2AB3075F" w:rsidR="0050526A" w:rsidRDefault="0050526A" w:rsidP="00454DD1">
      <w:pPr>
        <w:pStyle w:val="TaskDetail"/>
        <w:ind w:left="1440"/>
      </w:pPr>
      <w:r w:rsidRPr="00B9338C">
        <w:rPr>
          <w:b/>
          <w:u w:val="single"/>
        </w:rPr>
        <w:lastRenderedPageBreak/>
        <w:t>Note:</w:t>
      </w:r>
      <w:r>
        <w:t xml:space="preserve"> it seems that we can only do that when at least </w:t>
      </w:r>
      <w:r w:rsidR="00B9338C">
        <w:t xml:space="preserve">one pipeline exists.  </w:t>
      </w:r>
      <w:proofErr w:type="gramStart"/>
      <w:r w:rsidR="00B9338C">
        <w:t>So</w:t>
      </w:r>
      <w:proofErr w:type="gramEnd"/>
      <w:r w:rsidR="00B9338C">
        <w:t xml:space="preserve"> you will need to create an empty pipeline first.</w:t>
      </w:r>
      <w:r w:rsidR="00B9338C">
        <w:rPr>
          <w:noProof/>
        </w:rPr>
        <w:drawing>
          <wp:inline distT="0" distB="0" distL="0" distR="0" wp14:anchorId="46BAA2AD" wp14:editId="449C3B76">
            <wp:extent cx="5943600" cy="412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22420"/>
                    </a:xfrm>
                    <a:prstGeom prst="rect">
                      <a:avLst/>
                    </a:prstGeom>
                  </pic:spPr>
                </pic:pic>
              </a:graphicData>
            </a:graphic>
          </wp:inline>
        </w:drawing>
      </w:r>
      <w:r>
        <w:t xml:space="preserve"> </w:t>
      </w:r>
    </w:p>
    <w:p w14:paraId="4DD35CBA" w14:textId="1063D881" w:rsidR="00B9338C" w:rsidRDefault="00B9338C" w:rsidP="0093749F">
      <w:pPr>
        <w:pStyle w:val="TaskDetail"/>
        <w:numPr>
          <w:ilvl w:val="0"/>
          <w:numId w:val="11"/>
        </w:numPr>
      </w:pPr>
      <w:r>
        <w:t xml:space="preserve">Select </w:t>
      </w:r>
      <w:r w:rsidRPr="00235D4D">
        <w:rPr>
          <w:b/>
        </w:rPr>
        <w:t>Web Apps on Linux-</w:t>
      </w:r>
      <w:proofErr w:type="spellStart"/>
      <w:r w:rsidRPr="00235D4D">
        <w:rPr>
          <w:b/>
        </w:rPr>
        <w:t>CI.json</w:t>
      </w:r>
      <w:proofErr w:type="spellEnd"/>
      <w:r>
        <w:t xml:space="preserve"> and click </w:t>
      </w:r>
      <w:r w:rsidRPr="00235D4D">
        <w:rPr>
          <w:b/>
        </w:rPr>
        <w:t>Import</w:t>
      </w:r>
    </w:p>
    <w:p w14:paraId="6175928B" w14:textId="7C811E63" w:rsidR="00235D4D" w:rsidRDefault="00235D4D" w:rsidP="0093749F">
      <w:pPr>
        <w:pStyle w:val="TaskDetail"/>
        <w:numPr>
          <w:ilvl w:val="0"/>
          <w:numId w:val="11"/>
        </w:numPr>
      </w:pPr>
      <w:r>
        <w:t xml:space="preserve">Select </w:t>
      </w:r>
      <w:r w:rsidRPr="00235D4D">
        <w:rPr>
          <w:b/>
        </w:rPr>
        <w:t>Hosted Ubuntu 1604</w:t>
      </w:r>
      <w:r>
        <w:t xml:space="preserve"> as an agent pool</w:t>
      </w:r>
    </w:p>
    <w:p w14:paraId="479A817A" w14:textId="0D66005D" w:rsidR="00350EE8" w:rsidRDefault="00350EE8" w:rsidP="00350EE8">
      <w:pPr>
        <w:pStyle w:val="TaskDetail"/>
      </w:pPr>
    </w:p>
    <w:p w14:paraId="1D289780" w14:textId="6F3A6DC0" w:rsidR="00350EE8" w:rsidRDefault="00350EE8" w:rsidP="00350EE8">
      <w:pPr>
        <w:pStyle w:val="TaskDetail"/>
        <w:ind w:left="1440" w:hanging="720"/>
      </w:pPr>
      <w:r>
        <w:rPr>
          <w:noProof/>
        </w:rPr>
        <w:drawing>
          <wp:inline distT="0" distB="0" distL="0" distR="0" wp14:anchorId="2F91446E" wp14:editId="1E34B045">
            <wp:extent cx="5715000" cy="262548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102" cy="2634256"/>
                    </a:xfrm>
                    <a:prstGeom prst="rect">
                      <a:avLst/>
                    </a:prstGeom>
                  </pic:spPr>
                </pic:pic>
              </a:graphicData>
            </a:graphic>
          </wp:inline>
        </w:drawing>
      </w:r>
    </w:p>
    <w:p w14:paraId="22C9B25F" w14:textId="02BF7037" w:rsidR="00350EE8" w:rsidRDefault="00350EE8" w:rsidP="0093749F">
      <w:pPr>
        <w:pStyle w:val="TaskDetail"/>
        <w:numPr>
          <w:ilvl w:val="0"/>
          <w:numId w:val="11"/>
        </w:numPr>
      </w:pPr>
      <w:r>
        <w:lastRenderedPageBreak/>
        <w:t xml:space="preserve">Click on </w:t>
      </w:r>
      <w:r>
        <w:rPr>
          <w:b/>
        </w:rPr>
        <w:t xml:space="preserve">Get sources </w:t>
      </w:r>
      <w:r>
        <w:t xml:space="preserve">and make sure that correct Git repository and branch is selected. </w:t>
      </w:r>
    </w:p>
    <w:p w14:paraId="3267278D" w14:textId="24974335" w:rsidR="00350EE8" w:rsidRDefault="00350EE8" w:rsidP="00350EE8">
      <w:pPr>
        <w:pStyle w:val="TaskDetail"/>
        <w:ind w:left="0" w:firstLine="720"/>
      </w:pPr>
      <w:r>
        <w:rPr>
          <w:noProof/>
        </w:rPr>
        <w:drawing>
          <wp:inline distT="0" distB="0" distL="0" distR="0" wp14:anchorId="59FA053F" wp14:editId="7ED4A664">
            <wp:extent cx="5444836" cy="2753831"/>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47800" cy="2755330"/>
                    </a:xfrm>
                    <a:prstGeom prst="rect">
                      <a:avLst/>
                    </a:prstGeom>
                  </pic:spPr>
                </pic:pic>
              </a:graphicData>
            </a:graphic>
          </wp:inline>
        </w:drawing>
      </w:r>
    </w:p>
    <w:p w14:paraId="7414B6FB" w14:textId="785CFFAE" w:rsidR="00235D4D" w:rsidRDefault="00235D4D" w:rsidP="0093749F">
      <w:pPr>
        <w:pStyle w:val="TaskDetail"/>
        <w:numPr>
          <w:ilvl w:val="0"/>
          <w:numId w:val="11"/>
        </w:numPr>
      </w:pPr>
      <w:r>
        <w:t xml:space="preserve">Select </w:t>
      </w:r>
      <w:r w:rsidRPr="00235D4D">
        <w:t>the docker tasks one by one and enter the subscription and ACR information.</w:t>
      </w:r>
    </w:p>
    <w:p w14:paraId="5AC54A4C" w14:textId="21518124" w:rsidR="00235D4D" w:rsidRDefault="00350EE8" w:rsidP="00350EE8">
      <w:pPr>
        <w:pStyle w:val="TaskDetail"/>
        <w:ind w:left="1440" w:hanging="720"/>
      </w:pPr>
      <w:r>
        <w:rPr>
          <w:noProof/>
        </w:rPr>
        <w:drawing>
          <wp:inline distT="0" distB="0" distL="0" distR="0" wp14:anchorId="4ED41852" wp14:editId="785DB85C">
            <wp:extent cx="5555673" cy="2550505"/>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1721" cy="2553281"/>
                    </a:xfrm>
                    <a:prstGeom prst="rect">
                      <a:avLst/>
                    </a:prstGeom>
                  </pic:spPr>
                </pic:pic>
              </a:graphicData>
            </a:graphic>
          </wp:inline>
        </w:drawing>
      </w:r>
    </w:p>
    <w:p w14:paraId="7686259C" w14:textId="74670277" w:rsidR="00EC41C5" w:rsidRDefault="00EC41C5" w:rsidP="0093749F">
      <w:pPr>
        <w:pStyle w:val="TaskDetail"/>
        <w:numPr>
          <w:ilvl w:val="0"/>
          <w:numId w:val="11"/>
        </w:numPr>
      </w:pPr>
      <w:r>
        <w:t xml:space="preserve">Make sure the Build pipeline is named Web Apps on Linux-CI to </w:t>
      </w:r>
      <w:r w:rsidR="0063223B">
        <w:t>stay aligned with the following screenshots.</w:t>
      </w:r>
    </w:p>
    <w:p w14:paraId="2ED6956E" w14:textId="43093B08" w:rsidR="00350EE8" w:rsidRDefault="00350EE8" w:rsidP="00350EE8">
      <w:pPr>
        <w:pStyle w:val="TaskDetail"/>
        <w:ind w:left="0" w:firstLine="720"/>
      </w:pPr>
      <w:r>
        <w:rPr>
          <w:noProof/>
        </w:rPr>
        <w:drawing>
          <wp:inline distT="0" distB="0" distL="0" distR="0" wp14:anchorId="542A6EC8" wp14:editId="5D3F777F">
            <wp:extent cx="4793673" cy="87627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2040" cy="886948"/>
                    </a:xfrm>
                    <a:prstGeom prst="rect">
                      <a:avLst/>
                    </a:prstGeom>
                  </pic:spPr>
                </pic:pic>
              </a:graphicData>
            </a:graphic>
          </wp:inline>
        </w:drawing>
      </w:r>
    </w:p>
    <w:p w14:paraId="0CD47684" w14:textId="42EE8547" w:rsidR="00B9338C" w:rsidRDefault="00235D4D" w:rsidP="0093749F">
      <w:pPr>
        <w:pStyle w:val="TaskDetail"/>
        <w:numPr>
          <w:ilvl w:val="0"/>
          <w:numId w:val="11"/>
        </w:numPr>
      </w:pPr>
      <w:r>
        <w:t xml:space="preserve">Once all the Docker tasks are updated, “Some settings need attention” should disappear and you can </w:t>
      </w:r>
      <w:r w:rsidR="005E21F6">
        <w:t xml:space="preserve">save the pipeline and </w:t>
      </w:r>
      <w:r>
        <w:t>show what is described in option 2.</w:t>
      </w:r>
    </w:p>
    <w:p w14:paraId="5EB17FBF" w14:textId="7EED0937" w:rsidR="00146420" w:rsidRPr="00F712F2" w:rsidRDefault="0050526A" w:rsidP="00F712F2">
      <w:pPr>
        <w:pStyle w:val="TaskHeading"/>
      </w:pPr>
      <w:r>
        <w:lastRenderedPageBreak/>
        <w:t>Option 2</w:t>
      </w:r>
      <w:r w:rsidR="00CA5F9D">
        <w:t xml:space="preserve"> – Linux</w:t>
      </w:r>
      <w:r>
        <w:t xml:space="preserve">: </w:t>
      </w:r>
      <w:r w:rsidR="008121D5">
        <w:t>Show an existing pipeline</w:t>
      </w:r>
    </w:p>
    <w:p w14:paraId="6B0E75AD" w14:textId="063BCF14" w:rsidR="009D5657" w:rsidRDefault="009D5657" w:rsidP="0093749F">
      <w:pPr>
        <w:pStyle w:val="TaskDetail"/>
        <w:numPr>
          <w:ilvl w:val="0"/>
          <w:numId w:val="16"/>
        </w:numPr>
      </w:pPr>
      <w:r>
        <w:t xml:space="preserve">Walk through each step of the CI Build process and explain how each task works.  Explain what the Variables, Triggers, Options, and History tabs do in the Build </w:t>
      </w:r>
      <w:r w:rsidR="00483811">
        <w:t>pipeline</w:t>
      </w:r>
      <w:r>
        <w:t xml:space="preserve">. </w:t>
      </w:r>
      <w:r w:rsidR="00DE796D">
        <w:t xml:space="preserve"> See below the screenshot for an explanation of each step and what you should dem</w:t>
      </w:r>
      <w:r w:rsidR="00276152">
        <w:t>o</w:t>
      </w:r>
      <w:r w:rsidR="00DE796D">
        <w:t xml:space="preserve">. </w:t>
      </w:r>
    </w:p>
    <w:p w14:paraId="576205D3" w14:textId="7B4B3F24" w:rsidR="00DE796D" w:rsidRDefault="00350EE8" w:rsidP="00DE796D">
      <w:pPr>
        <w:pStyle w:val="TaskDetail"/>
        <w:ind w:left="1440"/>
      </w:pPr>
      <w:r>
        <w:rPr>
          <w:noProof/>
        </w:rPr>
        <w:drawing>
          <wp:inline distT="0" distB="0" distL="0" distR="0" wp14:anchorId="10C23A1F" wp14:editId="693719A4">
            <wp:extent cx="4683378" cy="565958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1550" cy="5669457"/>
                    </a:xfrm>
                    <a:prstGeom prst="rect">
                      <a:avLst/>
                    </a:prstGeom>
                  </pic:spPr>
                </pic:pic>
              </a:graphicData>
            </a:graphic>
          </wp:inline>
        </w:drawing>
      </w:r>
    </w:p>
    <w:p w14:paraId="72C8E8FC" w14:textId="5017FC1B" w:rsidR="00DE796D" w:rsidRDefault="00DE796D" w:rsidP="0093749F">
      <w:pPr>
        <w:pStyle w:val="TaskDetail"/>
        <w:numPr>
          <w:ilvl w:val="0"/>
          <w:numId w:val="8"/>
        </w:numPr>
      </w:pPr>
      <w:r>
        <w:t>Build Web API</w:t>
      </w:r>
    </w:p>
    <w:p w14:paraId="432F65F5" w14:textId="2B221E52" w:rsidR="00DE796D" w:rsidRDefault="00DE796D" w:rsidP="0093749F">
      <w:pPr>
        <w:pStyle w:val="TaskDetail"/>
        <w:numPr>
          <w:ilvl w:val="1"/>
          <w:numId w:val="8"/>
        </w:numPr>
      </w:pPr>
      <w:r>
        <w:t xml:space="preserve">Build the image for the container based on the </w:t>
      </w:r>
      <w:proofErr w:type="spellStart"/>
      <w:r>
        <w:t>Dockerfile</w:t>
      </w:r>
      <w:proofErr w:type="spellEnd"/>
      <w:r>
        <w:t xml:space="preserve">. Demo the contents of the </w:t>
      </w:r>
      <w:proofErr w:type="spellStart"/>
      <w:r>
        <w:t>Dockerfile</w:t>
      </w:r>
      <w:proofErr w:type="spellEnd"/>
      <w:r>
        <w:t xml:space="preserve"> in the </w:t>
      </w:r>
      <w:r w:rsidR="00061F4F">
        <w:t>Azure Repository</w:t>
      </w:r>
      <w:r>
        <w:t xml:space="preserve"> </w:t>
      </w:r>
      <w:r w:rsidR="00061F4F">
        <w:t>File</w:t>
      </w:r>
      <w:r>
        <w:t xml:space="preserve"> tab and explain how the </w:t>
      </w:r>
      <w:proofErr w:type="spellStart"/>
      <w:r>
        <w:t>Dockerfile</w:t>
      </w:r>
      <w:proofErr w:type="spellEnd"/>
      <w:r>
        <w:t xml:space="preserve"> is built. Names and tags the image appropriately so that it can be pushed to the correct Azure Container Registry in the next step. </w:t>
      </w:r>
    </w:p>
    <w:p w14:paraId="59862E14" w14:textId="52966BE4" w:rsidR="00DE796D" w:rsidRDefault="00DE796D" w:rsidP="0093749F">
      <w:pPr>
        <w:pStyle w:val="TaskDetail"/>
        <w:numPr>
          <w:ilvl w:val="0"/>
          <w:numId w:val="8"/>
        </w:numPr>
      </w:pPr>
      <w:r>
        <w:lastRenderedPageBreak/>
        <w:t xml:space="preserve">Push </w:t>
      </w:r>
      <w:proofErr w:type="spellStart"/>
      <w:r>
        <w:t>WebAPI</w:t>
      </w:r>
      <w:proofErr w:type="spellEnd"/>
    </w:p>
    <w:p w14:paraId="6FB5EF94" w14:textId="02885898" w:rsidR="00DE796D" w:rsidRDefault="00DE796D" w:rsidP="0093749F">
      <w:pPr>
        <w:pStyle w:val="TaskDetail"/>
        <w:numPr>
          <w:ilvl w:val="1"/>
          <w:numId w:val="8"/>
        </w:numPr>
      </w:pPr>
      <w:r>
        <w:t xml:space="preserve">Push the built image from the previous step to the Azure Container Registry. </w:t>
      </w:r>
    </w:p>
    <w:p w14:paraId="43BB6D4D" w14:textId="6887C68F" w:rsidR="00A4616B" w:rsidRDefault="00A4616B" w:rsidP="0093749F">
      <w:pPr>
        <w:pStyle w:val="TaskDetail"/>
        <w:numPr>
          <w:ilvl w:val="1"/>
          <w:numId w:val="8"/>
        </w:numPr>
      </w:pPr>
      <w:r>
        <w:t xml:space="preserve">Call out the </w:t>
      </w:r>
      <w:r w:rsidR="007029A6">
        <w:t>Container Registry authentication</w:t>
      </w:r>
      <w:r w:rsidR="00DE795C">
        <w:t xml:space="preserve"> fields</w:t>
      </w:r>
      <w:r w:rsidR="00ED0339">
        <w:t xml:space="preserve">. </w:t>
      </w:r>
      <w:r w:rsidR="007029A6">
        <w:t xml:space="preserve"> </w:t>
      </w:r>
    </w:p>
    <w:p w14:paraId="4EADD785" w14:textId="6C619D3D" w:rsidR="00276152" w:rsidRDefault="00276152" w:rsidP="0093749F">
      <w:pPr>
        <w:pStyle w:val="TaskDetail"/>
        <w:numPr>
          <w:ilvl w:val="0"/>
          <w:numId w:val="8"/>
        </w:numPr>
      </w:pPr>
      <w:r>
        <w:t>Build Web App</w:t>
      </w:r>
    </w:p>
    <w:p w14:paraId="77DA1CE0" w14:textId="07B61AA0" w:rsidR="00276152" w:rsidRPr="00276152" w:rsidRDefault="00276152" w:rsidP="0093749F">
      <w:pPr>
        <w:pStyle w:val="ListParagraph"/>
        <w:numPr>
          <w:ilvl w:val="1"/>
          <w:numId w:val="8"/>
        </w:numPr>
        <w:rPr>
          <w:color w:val="000000"/>
        </w:rPr>
      </w:pPr>
      <w:r w:rsidRPr="00276152">
        <w:rPr>
          <w:color w:val="000000"/>
        </w:rPr>
        <w:t xml:space="preserve">Build the image for the container based on the </w:t>
      </w:r>
      <w:proofErr w:type="spellStart"/>
      <w:r w:rsidRPr="00276152">
        <w:rPr>
          <w:color w:val="000000"/>
        </w:rPr>
        <w:t>Dockerfile</w:t>
      </w:r>
      <w:proofErr w:type="spellEnd"/>
      <w:r w:rsidRPr="00276152">
        <w:rPr>
          <w:color w:val="000000"/>
        </w:rPr>
        <w:t xml:space="preserve">. Demo the contents of the </w:t>
      </w:r>
      <w:proofErr w:type="spellStart"/>
      <w:r w:rsidRPr="00276152">
        <w:rPr>
          <w:color w:val="000000"/>
        </w:rPr>
        <w:t>Dockerfile</w:t>
      </w:r>
      <w:proofErr w:type="spellEnd"/>
      <w:r w:rsidRPr="00276152">
        <w:rPr>
          <w:color w:val="000000"/>
        </w:rPr>
        <w:t xml:space="preserve"> in the </w:t>
      </w:r>
      <w:r w:rsidR="00061F4F">
        <w:t xml:space="preserve">Azure Repository File </w:t>
      </w:r>
      <w:r w:rsidRPr="00276152">
        <w:rPr>
          <w:color w:val="000000"/>
        </w:rPr>
        <w:t xml:space="preserve">tab and explain how the </w:t>
      </w:r>
      <w:proofErr w:type="spellStart"/>
      <w:r w:rsidRPr="00276152">
        <w:rPr>
          <w:color w:val="000000"/>
        </w:rPr>
        <w:t>Dockerfile</w:t>
      </w:r>
      <w:proofErr w:type="spellEnd"/>
      <w:r w:rsidRPr="00276152">
        <w:rPr>
          <w:color w:val="000000"/>
        </w:rPr>
        <w:t xml:space="preserve"> is built. Names and tags the image appropriately so that it can be pushed to the correct Azure Container Registry in the next step. </w:t>
      </w:r>
    </w:p>
    <w:p w14:paraId="0C8EEF8C" w14:textId="77777777" w:rsidR="00276152" w:rsidRDefault="00276152" w:rsidP="0093749F">
      <w:pPr>
        <w:pStyle w:val="TaskDetail"/>
        <w:numPr>
          <w:ilvl w:val="0"/>
          <w:numId w:val="8"/>
        </w:numPr>
      </w:pPr>
      <w:r>
        <w:t>Push Web App</w:t>
      </w:r>
    </w:p>
    <w:p w14:paraId="0D6BC9CA" w14:textId="77777777" w:rsidR="00276152" w:rsidRPr="00276152" w:rsidRDefault="00276152" w:rsidP="0093749F">
      <w:pPr>
        <w:pStyle w:val="ListParagraph"/>
        <w:numPr>
          <w:ilvl w:val="1"/>
          <w:numId w:val="8"/>
        </w:numPr>
        <w:rPr>
          <w:color w:val="000000"/>
        </w:rPr>
      </w:pPr>
      <w:r w:rsidRPr="00276152">
        <w:rPr>
          <w:color w:val="000000"/>
        </w:rPr>
        <w:t xml:space="preserve">Push the built image from the previous step to the Azure Container Registry. </w:t>
      </w:r>
    </w:p>
    <w:p w14:paraId="0B6A423A" w14:textId="468C7089" w:rsidR="00276152" w:rsidRDefault="00276152" w:rsidP="0093749F">
      <w:pPr>
        <w:pStyle w:val="TaskDetail"/>
        <w:numPr>
          <w:ilvl w:val="0"/>
          <w:numId w:val="8"/>
        </w:numPr>
      </w:pPr>
      <w:r>
        <w:t>Replace build number in backend-</w:t>
      </w:r>
      <w:proofErr w:type="spellStart"/>
      <w:r>
        <w:t>webapi.yaml</w:t>
      </w:r>
      <w:proofErr w:type="spellEnd"/>
      <w:r>
        <w:t xml:space="preserve"> file</w:t>
      </w:r>
    </w:p>
    <w:p w14:paraId="14C608C5" w14:textId="238F676A" w:rsidR="00276152" w:rsidRDefault="00276152" w:rsidP="0093749F">
      <w:pPr>
        <w:pStyle w:val="TaskDetail"/>
        <w:numPr>
          <w:ilvl w:val="1"/>
          <w:numId w:val="8"/>
        </w:numPr>
      </w:pPr>
      <w:r>
        <w:t>Edit YAML file so that the correctly tagged image will be referenced</w:t>
      </w:r>
    </w:p>
    <w:p w14:paraId="1F1D5C2A" w14:textId="6F43D1EF" w:rsidR="00276152" w:rsidRDefault="00276152" w:rsidP="0093749F">
      <w:pPr>
        <w:pStyle w:val="TaskDetail"/>
        <w:numPr>
          <w:ilvl w:val="0"/>
          <w:numId w:val="8"/>
        </w:numPr>
      </w:pPr>
      <w:r w:rsidRPr="00276152">
        <w:t xml:space="preserve">Replace build number in </w:t>
      </w:r>
      <w:r>
        <w:t>frontend</w:t>
      </w:r>
      <w:r w:rsidRPr="00276152">
        <w:t>-</w:t>
      </w:r>
      <w:proofErr w:type="spellStart"/>
      <w:r w:rsidRPr="00276152">
        <w:t>webap</w:t>
      </w:r>
      <w:r>
        <w:t>p</w:t>
      </w:r>
      <w:r w:rsidRPr="00276152">
        <w:t>.yaml</w:t>
      </w:r>
      <w:proofErr w:type="spellEnd"/>
      <w:r w:rsidRPr="00276152">
        <w:t xml:space="preserve"> file</w:t>
      </w:r>
      <w:r>
        <w:t xml:space="preserve"> </w:t>
      </w:r>
    </w:p>
    <w:p w14:paraId="59DBEA80" w14:textId="77777777" w:rsidR="00276152" w:rsidRPr="00276152" w:rsidRDefault="00276152" w:rsidP="0093749F">
      <w:pPr>
        <w:pStyle w:val="ListParagraph"/>
        <w:numPr>
          <w:ilvl w:val="1"/>
          <w:numId w:val="8"/>
        </w:numPr>
        <w:rPr>
          <w:color w:val="000000"/>
        </w:rPr>
      </w:pPr>
      <w:r w:rsidRPr="00276152">
        <w:rPr>
          <w:color w:val="000000"/>
        </w:rPr>
        <w:t>Edit YAML file so that the correctly tagged image will be referenced</w:t>
      </w:r>
    </w:p>
    <w:p w14:paraId="0403BA50" w14:textId="557B6AB0" w:rsidR="00276152" w:rsidRDefault="00276152" w:rsidP="0093749F">
      <w:pPr>
        <w:pStyle w:val="TaskDetail"/>
        <w:numPr>
          <w:ilvl w:val="0"/>
          <w:numId w:val="8"/>
        </w:numPr>
      </w:pPr>
      <w:r>
        <w:t>Publish Artifact</w:t>
      </w:r>
      <w:r w:rsidRPr="00276152">
        <w:t xml:space="preserve"> frontend-</w:t>
      </w:r>
      <w:proofErr w:type="spellStart"/>
      <w:r w:rsidRPr="00276152">
        <w:t>webapp.yaml</w:t>
      </w:r>
      <w:proofErr w:type="spellEnd"/>
    </w:p>
    <w:p w14:paraId="7AB8D0FA" w14:textId="3C322EB9" w:rsidR="00276152" w:rsidRDefault="00276152" w:rsidP="0093749F">
      <w:pPr>
        <w:pStyle w:val="TaskDetail"/>
        <w:numPr>
          <w:ilvl w:val="1"/>
          <w:numId w:val="8"/>
        </w:numPr>
      </w:pPr>
      <w:r>
        <w:t xml:space="preserve">Drop a copy of the YAML file as the result of the build being completed so it can be utilized in the Release </w:t>
      </w:r>
      <w:r w:rsidR="00BD0C06">
        <w:t>pipeline</w:t>
      </w:r>
    </w:p>
    <w:p w14:paraId="541869FF" w14:textId="5C5CAE1B" w:rsidR="00276152" w:rsidRDefault="00276152" w:rsidP="0093749F">
      <w:pPr>
        <w:pStyle w:val="ListParagraph"/>
        <w:numPr>
          <w:ilvl w:val="0"/>
          <w:numId w:val="8"/>
        </w:numPr>
        <w:rPr>
          <w:color w:val="000000"/>
        </w:rPr>
      </w:pPr>
      <w:r w:rsidRPr="00276152">
        <w:rPr>
          <w:color w:val="000000"/>
        </w:rPr>
        <w:t>Publish Artifact backend-</w:t>
      </w:r>
      <w:proofErr w:type="spellStart"/>
      <w:r w:rsidRPr="00276152">
        <w:rPr>
          <w:color w:val="000000"/>
        </w:rPr>
        <w:t>webapi.yaml</w:t>
      </w:r>
      <w:proofErr w:type="spellEnd"/>
    </w:p>
    <w:p w14:paraId="6A903486" w14:textId="676267D1" w:rsidR="00276152" w:rsidRPr="00276152" w:rsidRDefault="00276152" w:rsidP="0093749F">
      <w:pPr>
        <w:pStyle w:val="ListParagraph"/>
        <w:numPr>
          <w:ilvl w:val="1"/>
          <w:numId w:val="8"/>
        </w:numPr>
        <w:rPr>
          <w:color w:val="000000"/>
        </w:rPr>
      </w:pPr>
      <w:r w:rsidRPr="00276152">
        <w:rPr>
          <w:color w:val="000000"/>
        </w:rPr>
        <w:t xml:space="preserve">Drop a copy of the YAML file as the result of the build being completed so it can be utilized in the Release </w:t>
      </w:r>
      <w:r w:rsidR="00BD0C06">
        <w:rPr>
          <w:color w:val="000000"/>
        </w:rPr>
        <w:t>pipeline</w:t>
      </w:r>
    </w:p>
    <w:p w14:paraId="54367FA4" w14:textId="620A733B" w:rsidR="009D5657" w:rsidRDefault="009D5657" w:rsidP="0093749F">
      <w:pPr>
        <w:pStyle w:val="TaskDetail"/>
        <w:numPr>
          <w:ilvl w:val="0"/>
          <w:numId w:val="16"/>
        </w:numPr>
      </w:pPr>
      <w:r>
        <w:t xml:space="preserve">Show how to </w:t>
      </w:r>
      <w:r w:rsidR="00276152">
        <w:t>kick off</w:t>
      </w:r>
      <w:r>
        <w:t xml:space="preserve"> a build </w:t>
      </w:r>
      <w:r w:rsidR="0023189B">
        <w:t>pipeline</w:t>
      </w:r>
      <w:r>
        <w:t xml:space="preserve">. </w:t>
      </w:r>
    </w:p>
    <w:p w14:paraId="6C407794" w14:textId="48D9D3B3" w:rsidR="009D5657" w:rsidRDefault="009D5657" w:rsidP="0093749F">
      <w:pPr>
        <w:pStyle w:val="TaskDetail"/>
        <w:numPr>
          <w:ilvl w:val="0"/>
          <w:numId w:val="16"/>
        </w:numPr>
      </w:pPr>
      <w:r>
        <w:t xml:space="preserve">Demo the results page of a completed successful build once it completes. </w:t>
      </w:r>
    </w:p>
    <w:p w14:paraId="7255A43C" w14:textId="7EB99D72" w:rsidR="00F21845" w:rsidRDefault="00F21845" w:rsidP="00F21845">
      <w:pPr>
        <w:pStyle w:val="TaskHeading"/>
      </w:pPr>
      <w:r>
        <w:br w:type="page"/>
      </w:r>
    </w:p>
    <w:p w14:paraId="16081E20" w14:textId="5D548EDC" w:rsidR="00F21845" w:rsidRDefault="00F21845">
      <w:pPr>
        <w:rPr>
          <w:color w:val="000000"/>
        </w:rPr>
      </w:pPr>
    </w:p>
    <w:p w14:paraId="024213EC" w14:textId="561EE224" w:rsidR="00454DD1" w:rsidRDefault="0059532A" w:rsidP="0023189B">
      <w:pPr>
        <w:pStyle w:val="ExerciseHeading"/>
      </w:pPr>
      <w:bookmarkStart w:id="9" w:name="_Toc525661558"/>
      <w:r w:rsidRPr="0059532A">
        <w:t xml:space="preserve">Demo </w:t>
      </w:r>
      <w:r w:rsidR="004C46FD">
        <w:t>4</w:t>
      </w:r>
      <w:r w:rsidRPr="0059532A">
        <w:t xml:space="preserve">: </w:t>
      </w:r>
      <w:r w:rsidR="004C46FD">
        <w:t xml:space="preserve">CD Release </w:t>
      </w:r>
      <w:r w:rsidR="006D2BC2" w:rsidRPr="0023189B">
        <w:t>Pipeline</w:t>
      </w:r>
      <w:r w:rsidR="004C46FD">
        <w:t xml:space="preserve"> on </w:t>
      </w:r>
      <w:r w:rsidR="006D2BC2" w:rsidRPr="0023189B">
        <w:t>Azure DevOps</w:t>
      </w:r>
      <w:bookmarkEnd w:id="9"/>
    </w:p>
    <w:p w14:paraId="79D6540B" w14:textId="2CC5AAD8" w:rsidR="00454DD1" w:rsidRPr="0023189B" w:rsidRDefault="00454DD1" w:rsidP="00454DD1">
      <w:pPr>
        <w:pStyle w:val="ExerciseScenerio"/>
      </w:pPr>
      <w:r w:rsidRPr="00454DD1">
        <w:t xml:space="preserve">In this demo, you will demonstrate </w:t>
      </w:r>
      <w:r w:rsidR="00956A7B">
        <w:t>Release</w:t>
      </w:r>
      <w:r w:rsidRPr="00454DD1">
        <w:t xml:space="preserve"> pipelines for both </w:t>
      </w:r>
      <w:r w:rsidR="00956A7B">
        <w:t>AKS</w:t>
      </w:r>
      <w:r w:rsidRPr="00454DD1">
        <w:t xml:space="preserve"> and </w:t>
      </w:r>
      <w:r w:rsidR="00956A7B">
        <w:t>Service Fabric clusters</w:t>
      </w:r>
      <w:r w:rsidRPr="00454DD1">
        <w:t xml:space="preserve">. These two parts have 2 options each: showing how to import the build pipeline from a JSON file or showing an existing pipeline. </w:t>
      </w:r>
    </w:p>
    <w:p w14:paraId="4625CAAE" w14:textId="475905A8" w:rsidR="005C3583" w:rsidRDefault="00C3770B" w:rsidP="005C3583">
      <w:pPr>
        <w:pStyle w:val="TaskHeading"/>
      </w:pPr>
      <w:r>
        <w:t xml:space="preserve">Option 1: </w:t>
      </w:r>
      <w:r w:rsidR="00956A7B">
        <w:t xml:space="preserve">AKS - </w:t>
      </w:r>
      <w:r>
        <w:t>Show import of a pipeline</w:t>
      </w:r>
      <w:r w:rsidR="005C3583" w:rsidRPr="005C3583">
        <w:t xml:space="preserve"> </w:t>
      </w:r>
    </w:p>
    <w:p w14:paraId="32DD5EF0" w14:textId="494CAA43" w:rsidR="005C3583" w:rsidRDefault="005C3583" w:rsidP="0093749F">
      <w:pPr>
        <w:pStyle w:val="TaskDetail"/>
        <w:numPr>
          <w:ilvl w:val="0"/>
          <w:numId w:val="17"/>
        </w:numPr>
      </w:pPr>
      <w:r>
        <w:t xml:space="preserve">Navigate to </w:t>
      </w:r>
      <w:r w:rsidRPr="0050526A">
        <w:rPr>
          <w:b/>
        </w:rPr>
        <w:t>Pipeline</w:t>
      </w:r>
      <w:r>
        <w:rPr>
          <w:b/>
        </w:rPr>
        <w:t>s</w:t>
      </w:r>
      <w:r>
        <w:t xml:space="preserve"> – </w:t>
      </w:r>
      <w:r>
        <w:rPr>
          <w:b/>
        </w:rPr>
        <w:t>Releases</w:t>
      </w:r>
      <w:r>
        <w:t xml:space="preserve"> and click </w:t>
      </w:r>
      <w:r w:rsidRPr="0050526A">
        <w:rPr>
          <w:b/>
        </w:rPr>
        <w:t>New</w:t>
      </w:r>
      <w:r>
        <w:t xml:space="preserve"> – </w:t>
      </w:r>
      <w:r w:rsidRPr="0050526A">
        <w:rPr>
          <w:b/>
        </w:rPr>
        <w:t>Import a pipeline</w:t>
      </w:r>
      <w:r>
        <w:t>.</w:t>
      </w:r>
    </w:p>
    <w:p w14:paraId="2A3CCFF2" w14:textId="43D0B236" w:rsidR="005C3583" w:rsidRDefault="005C3583" w:rsidP="00454DD1">
      <w:pPr>
        <w:pStyle w:val="TaskDetail"/>
        <w:ind w:left="180"/>
      </w:pPr>
      <w:r w:rsidRPr="00B9338C">
        <w:rPr>
          <w:b/>
          <w:u w:val="single"/>
        </w:rPr>
        <w:t>Note:</w:t>
      </w:r>
      <w:r>
        <w:t xml:space="preserve"> it seems that we can only do that when at least one pipeline exists.  </w:t>
      </w:r>
      <w:proofErr w:type="gramStart"/>
      <w:r>
        <w:t>So</w:t>
      </w:r>
      <w:proofErr w:type="gramEnd"/>
      <w:r>
        <w:t xml:space="preserve"> you will need to create an empty pipeline firs</w:t>
      </w:r>
      <w:r w:rsidR="00407E26">
        <w:t>t.</w:t>
      </w:r>
      <w:r w:rsidR="00DD3211">
        <w:rPr>
          <w:noProof/>
        </w:rPr>
        <w:drawing>
          <wp:inline distT="0" distB="0" distL="0" distR="0" wp14:anchorId="0D6FF3C7" wp14:editId="71B4F2DB">
            <wp:extent cx="59436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15005"/>
                    </a:xfrm>
                    <a:prstGeom prst="rect">
                      <a:avLst/>
                    </a:prstGeom>
                  </pic:spPr>
                </pic:pic>
              </a:graphicData>
            </a:graphic>
          </wp:inline>
        </w:drawing>
      </w:r>
    </w:p>
    <w:p w14:paraId="4FE6E036" w14:textId="03C3EE2E" w:rsidR="00DD3211" w:rsidRDefault="00DD3211" w:rsidP="0093749F">
      <w:pPr>
        <w:pStyle w:val="TaskDetail"/>
        <w:numPr>
          <w:ilvl w:val="0"/>
          <w:numId w:val="18"/>
        </w:numPr>
      </w:pPr>
      <w:r>
        <w:t xml:space="preserve">Select </w:t>
      </w:r>
      <w:r w:rsidRPr="00DD3211">
        <w:rPr>
          <w:b/>
        </w:rPr>
        <w:t>AKS - Release-</w:t>
      </w:r>
      <w:proofErr w:type="spellStart"/>
      <w:r w:rsidRPr="00DD3211">
        <w:rPr>
          <w:b/>
        </w:rPr>
        <w:t>CD.json</w:t>
      </w:r>
      <w:proofErr w:type="spellEnd"/>
      <w:r>
        <w:rPr>
          <w:b/>
        </w:rPr>
        <w:t xml:space="preserve"> </w:t>
      </w:r>
      <w:r>
        <w:t xml:space="preserve">and click </w:t>
      </w:r>
      <w:r w:rsidRPr="00235D4D">
        <w:rPr>
          <w:b/>
        </w:rPr>
        <w:t>Import</w:t>
      </w:r>
    </w:p>
    <w:p w14:paraId="23F456C1" w14:textId="0280E38B" w:rsidR="0063223B" w:rsidRDefault="0063223B" w:rsidP="0093749F">
      <w:pPr>
        <w:pStyle w:val="TaskDetail"/>
        <w:numPr>
          <w:ilvl w:val="0"/>
          <w:numId w:val="18"/>
        </w:numPr>
      </w:pPr>
      <w:r>
        <w:t>Make sure that the input Artifact is valid by deleting the default one</w:t>
      </w:r>
      <w:r w:rsidR="008A5D8D">
        <w:t xml:space="preserve">: click on the Artifact Name and then </w:t>
      </w:r>
      <w:r w:rsidR="008A5D8D" w:rsidRPr="00483D14">
        <w:rPr>
          <w:b/>
        </w:rPr>
        <w:t>Delete</w:t>
      </w:r>
      <w:r w:rsidR="008A5D8D">
        <w:t>. Finally,</w:t>
      </w:r>
      <w:r>
        <w:t xml:space="preserve"> click on </w:t>
      </w:r>
      <w:r w:rsidRPr="00483D14">
        <w:rPr>
          <w:b/>
        </w:rPr>
        <w:t>Add</w:t>
      </w:r>
      <w:r>
        <w:t xml:space="preserve"> </w:t>
      </w:r>
      <w:r w:rsidR="00F80F25" w:rsidRPr="00F80F25">
        <w:rPr>
          <w:b/>
        </w:rPr>
        <w:t>an Artifact</w:t>
      </w:r>
      <w:r w:rsidR="00F80F25">
        <w:t xml:space="preserve"> </w:t>
      </w:r>
      <w:r>
        <w:t xml:space="preserve">to </w:t>
      </w:r>
      <w:r w:rsidR="00483D14">
        <w:t>a</w:t>
      </w:r>
      <w:r>
        <w:t>dd the artifact coming from your new build.</w:t>
      </w:r>
    </w:p>
    <w:p w14:paraId="66C19BE1" w14:textId="747BD537" w:rsidR="0063223B" w:rsidRDefault="0063223B" w:rsidP="0063223B">
      <w:pPr>
        <w:pStyle w:val="TaskDetail"/>
        <w:ind w:left="1440"/>
      </w:pPr>
      <w:r>
        <w:rPr>
          <w:noProof/>
        </w:rPr>
        <w:lastRenderedPageBreak/>
        <w:drawing>
          <wp:inline distT="0" distB="0" distL="0" distR="0" wp14:anchorId="4DAF954B" wp14:editId="5A7538DA">
            <wp:extent cx="1608719" cy="237346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16730" cy="2385283"/>
                    </a:xfrm>
                    <a:prstGeom prst="rect">
                      <a:avLst/>
                    </a:prstGeom>
                  </pic:spPr>
                </pic:pic>
              </a:graphicData>
            </a:graphic>
          </wp:inline>
        </w:drawing>
      </w:r>
    </w:p>
    <w:p w14:paraId="0E94FE75" w14:textId="6EE3605A" w:rsidR="00DD3211" w:rsidRDefault="00DD3211" w:rsidP="0093749F">
      <w:pPr>
        <w:pStyle w:val="TaskDetail"/>
        <w:numPr>
          <w:ilvl w:val="0"/>
          <w:numId w:val="18"/>
        </w:numPr>
      </w:pPr>
      <w:r>
        <w:t xml:space="preserve">Click on the list of tasks under </w:t>
      </w:r>
      <w:r w:rsidRPr="00DD3211">
        <w:rPr>
          <w:b/>
        </w:rPr>
        <w:t>Stage 1</w:t>
      </w:r>
    </w:p>
    <w:p w14:paraId="29CF3BAA" w14:textId="5EF0DC34" w:rsidR="00DD3211" w:rsidRDefault="00EC41C5" w:rsidP="009A6D40">
      <w:pPr>
        <w:pStyle w:val="TaskDetail"/>
        <w:ind w:left="1440"/>
      </w:pPr>
      <w:r>
        <w:rPr>
          <w:noProof/>
        </w:rPr>
        <w:drawing>
          <wp:inline distT="0" distB="0" distL="0" distR="0" wp14:anchorId="593CA7BB" wp14:editId="5BF8F1AA">
            <wp:extent cx="4925833" cy="238134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9676" cy="2383204"/>
                    </a:xfrm>
                    <a:prstGeom prst="rect">
                      <a:avLst/>
                    </a:prstGeom>
                  </pic:spPr>
                </pic:pic>
              </a:graphicData>
            </a:graphic>
          </wp:inline>
        </w:drawing>
      </w:r>
    </w:p>
    <w:p w14:paraId="6D186FF0" w14:textId="7EB0C17D" w:rsidR="00DD3211" w:rsidRDefault="00DD3211" w:rsidP="0093749F">
      <w:pPr>
        <w:pStyle w:val="TaskDetail"/>
        <w:numPr>
          <w:ilvl w:val="0"/>
          <w:numId w:val="18"/>
        </w:numPr>
      </w:pPr>
      <w:r>
        <w:t xml:space="preserve">Under agent job, select </w:t>
      </w:r>
      <w:r w:rsidRPr="00235D4D">
        <w:rPr>
          <w:b/>
        </w:rPr>
        <w:t>Hosted Ubuntu 1604</w:t>
      </w:r>
      <w:r>
        <w:t xml:space="preserve"> as an agent pool</w:t>
      </w:r>
    </w:p>
    <w:p w14:paraId="5DFBCA86" w14:textId="2EE4CBFC" w:rsidR="00DD3211" w:rsidRDefault="00DD3211" w:rsidP="00DD3211">
      <w:pPr>
        <w:pStyle w:val="TaskDetail"/>
        <w:ind w:left="1440"/>
      </w:pPr>
      <w:r>
        <w:rPr>
          <w:noProof/>
        </w:rPr>
        <w:drawing>
          <wp:inline distT="0" distB="0" distL="0" distR="0" wp14:anchorId="1A725DF6" wp14:editId="4BEF3B58">
            <wp:extent cx="5943600" cy="147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75740"/>
                    </a:xfrm>
                    <a:prstGeom prst="rect">
                      <a:avLst/>
                    </a:prstGeom>
                  </pic:spPr>
                </pic:pic>
              </a:graphicData>
            </a:graphic>
          </wp:inline>
        </w:drawing>
      </w:r>
    </w:p>
    <w:p w14:paraId="5D8B34BC" w14:textId="33C48D90" w:rsidR="00DD3211" w:rsidRDefault="00DD3211" w:rsidP="00DD3211">
      <w:pPr>
        <w:pStyle w:val="TaskDetail"/>
        <w:ind w:left="1440" w:hanging="1980"/>
      </w:pPr>
    </w:p>
    <w:p w14:paraId="4072F586" w14:textId="48152687" w:rsidR="00DD3211" w:rsidRDefault="00DD3211" w:rsidP="0093749F">
      <w:pPr>
        <w:pStyle w:val="TaskDetail"/>
        <w:numPr>
          <w:ilvl w:val="0"/>
          <w:numId w:val="18"/>
        </w:numPr>
      </w:pPr>
      <w:r>
        <w:t xml:space="preserve">Select </w:t>
      </w:r>
      <w:r w:rsidRPr="00235D4D">
        <w:t xml:space="preserve">the </w:t>
      </w:r>
      <w:r w:rsidR="009A6D40">
        <w:t>Kubernetes</w:t>
      </w:r>
      <w:r w:rsidRPr="00235D4D">
        <w:t xml:space="preserve"> tasks one by one and enter the subscription</w:t>
      </w:r>
      <w:r w:rsidR="009A6D40">
        <w:t>, resource group and cluster information</w:t>
      </w:r>
      <w:r w:rsidRPr="00235D4D">
        <w:t>.</w:t>
      </w:r>
      <w:r w:rsidR="00A20B3B">
        <w:t xml:space="preserve"> Also enter the ACR information </w:t>
      </w:r>
      <w:r w:rsidR="0063223B">
        <w:t xml:space="preserve">under </w:t>
      </w:r>
      <w:r w:rsidR="0063223B" w:rsidRPr="0063223B">
        <w:rPr>
          <w:b/>
        </w:rPr>
        <w:t>Secrets</w:t>
      </w:r>
    </w:p>
    <w:p w14:paraId="1541FEBB" w14:textId="6E73EAD2" w:rsidR="00DD3211" w:rsidRDefault="009A6D40" w:rsidP="009A6D40">
      <w:pPr>
        <w:pStyle w:val="TaskDetail"/>
        <w:ind w:left="1440" w:hanging="180"/>
      </w:pPr>
      <w:r>
        <w:rPr>
          <w:noProof/>
        </w:rPr>
        <w:lastRenderedPageBreak/>
        <w:drawing>
          <wp:inline distT="0" distB="0" distL="0" distR="0" wp14:anchorId="79F239AC" wp14:editId="67C589FC">
            <wp:extent cx="5200153" cy="309286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859" cy="3094478"/>
                    </a:xfrm>
                    <a:prstGeom prst="rect">
                      <a:avLst/>
                    </a:prstGeom>
                  </pic:spPr>
                </pic:pic>
              </a:graphicData>
            </a:graphic>
          </wp:inline>
        </w:drawing>
      </w:r>
    </w:p>
    <w:p w14:paraId="70047C10" w14:textId="7BEDE176" w:rsidR="0063223B" w:rsidRDefault="0063223B" w:rsidP="0063223B">
      <w:pPr>
        <w:pStyle w:val="TaskDetail"/>
        <w:ind w:left="1440" w:hanging="180"/>
        <w:jc w:val="right"/>
      </w:pPr>
      <w:r>
        <w:rPr>
          <w:noProof/>
        </w:rPr>
        <w:drawing>
          <wp:inline distT="0" distB="0" distL="0" distR="0" wp14:anchorId="6FEF5F7B" wp14:editId="29DF1989">
            <wp:extent cx="2662831" cy="3123704"/>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1116" cy="3156884"/>
                    </a:xfrm>
                    <a:prstGeom prst="rect">
                      <a:avLst/>
                    </a:prstGeom>
                  </pic:spPr>
                </pic:pic>
              </a:graphicData>
            </a:graphic>
          </wp:inline>
        </w:drawing>
      </w:r>
    </w:p>
    <w:p w14:paraId="1049A1FB" w14:textId="168C0F41" w:rsidR="00C3770B" w:rsidRDefault="00DD3211" w:rsidP="0093749F">
      <w:pPr>
        <w:pStyle w:val="TaskDetail"/>
        <w:numPr>
          <w:ilvl w:val="0"/>
          <w:numId w:val="18"/>
        </w:numPr>
      </w:pPr>
      <w:r>
        <w:t xml:space="preserve">Once all the </w:t>
      </w:r>
      <w:r w:rsidR="009A6D40">
        <w:t>Kubernetes</w:t>
      </w:r>
      <w:r>
        <w:t xml:space="preserve"> tasks are updated, “Some settings need attention” should disappear and you can </w:t>
      </w:r>
      <w:r w:rsidR="00EC41C5">
        <w:t xml:space="preserve">save the pipeline and </w:t>
      </w:r>
      <w:r>
        <w:t>show what is described in option 2.</w:t>
      </w:r>
    </w:p>
    <w:p w14:paraId="34F6B1B0" w14:textId="1339718D" w:rsidR="0059532A" w:rsidRPr="00F712F2" w:rsidRDefault="00C3770B" w:rsidP="00F712F2">
      <w:pPr>
        <w:pStyle w:val="TaskHeading"/>
      </w:pPr>
      <w:r>
        <w:t xml:space="preserve">Option 2: </w:t>
      </w:r>
      <w:r w:rsidR="00956A7B">
        <w:t xml:space="preserve">AKS - </w:t>
      </w:r>
      <w:r w:rsidR="008121D5">
        <w:t>Show an existing pipeline</w:t>
      </w:r>
    </w:p>
    <w:p w14:paraId="3CDD24A2" w14:textId="466E7194" w:rsidR="009D5657" w:rsidRDefault="009D5657" w:rsidP="0093749F">
      <w:pPr>
        <w:pStyle w:val="TaskDetail"/>
        <w:numPr>
          <w:ilvl w:val="0"/>
          <w:numId w:val="12"/>
        </w:numPr>
      </w:pPr>
      <w:r>
        <w:t xml:space="preserve">Walk through each step of the CD Release and explain how each task works. </w:t>
      </w:r>
    </w:p>
    <w:p w14:paraId="183EAB52" w14:textId="35C08A9E" w:rsidR="00276152" w:rsidRDefault="00FC1CA5" w:rsidP="00276152">
      <w:pPr>
        <w:pStyle w:val="TaskDetail"/>
        <w:ind w:left="1440"/>
      </w:pPr>
      <w:r>
        <w:rPr>
          <w:noProof/>
        </w:rPr>
        <w:lastRenderedPageBreak/>
        <w:drawing>
          <wp:inline distT="0" distB="0" distL="0" distR="0" wp14:anchorId="3692A03F" wp14:editId="5E9A8ABC">
            <wp:extent cx="5127955" cy="2637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93" cy="2640496"/>
                    </a:xfrm>
                    <a:prstGeom prst="rect">
                      <a:avLst/>
                    </a:prstGeom>
                  </pic:spPr>
                </pic:pic>
              </a:graphicData>
            </a:graphic>
          </wp:inline>
        </w:drawing>
      </w:r>
    </w:p>
    <w:p w14:paraId="316D5131" w14:textId="713419AA" w:rsidR="00276152" w:rsidRDefault="00276152" w:rsidP="0093749F">
      <w:pPr>
        <w:pStyle w:val="TaskDetail"/>
        <w:numPr>
          <w:ilvl w:val="0"/>
          <w:numId w:val="9"/>
        </w:numPr>
      </w:pPr>
      <w:proofErr w:type="spellStart"/>
      <w:r>
        <w:t>Kubectl</w:t>
      </w:r>
      <w:proofErr w:type="spellEnd"/>
      <w:r>
        <w:t xml:space="preserve"> apply webapp</w:t>
      </w:r>
    </w:p>
    <w:p w14:paraId="76C9745C" w14:textId="66797D5C" w:rsidR="00CC60AF" w:rsidRDefault="00CC60AF" w:rsidP="0093749F">
      <w:pPr>
        <w:pStyle w:val="TaskDetail"/>
        <w:numPr>
          <w:ilvl w:val="1"/>
          <w:numId w:val="9"/>
        </w:numPr>
      </w:pPr>
      <w:r>
        <w:t xml:space="preserve">Connects to Kubernetes and hands it the YAML file for the web app with the correct configuration to setup the cluster and the correct tags for the images that should be pulled from your Azure Container Registry. </w:t>
      </w:r>
    </w:p>
    <w:p w14:paraId="042572A8" w14:textId="07DC20BB" w:rsidR="00276152" w:rsidRDefault="00276152" w:rsidP="0093749F">
      <w:pPr>
        <w:pStyle w:val="TaskDetail"/>
        <w:numPr>
          <w:ilvl w:val="0"/>
          <w:numId w:val="9"/>
        </w:numPr>
      </w:pPr>
      <w:proofErr w:type="spellStart"/>
      <w:r>
        <w:t>Kubectl</w:t>
      </w:r>
      <w:proofErr w:type="spellEnd"/>
      <w:r>
        <w:t xml:space="preserve"> apply </w:t>
      </w:r>
      <w:proofErr w:type="spellStart"/>
      <w:r>
        <w:t>webapi</w:t>
      </w:r>
      <w:proofErr w:type="spellEnd"/>
    </w:p>
    <w:p w14:paraId="22E04BED" w14:textId="55230FA9" w:rsidR="00CC60AF" w:rsidRPr="00CC60AF" w:rsidRDefault="00CC60AF" w:rsidP="0093749F">
      <w:pPr>
        <w:pStyle w:val="ListParagraph"/>
        <w:numPr>
          <w:ilvl w:val="1"/>
          <w:numId w:val="9"/>
        </w:numPr>
        <w:rPr>
          <w:color w:val="000000"/>
        </w:rPr>
      </w:pPr>
      <w:r w:rsidRPr="00CC60AF">
        <w:rPr>
          <w:color w:val="000000"/>
        </w:rPr>
        <w:t xml:space="preserve">Connects to </w:t>
      </w:r>
      <w:r>
        <w:rPr>
          <w:color w:val="000000"/>
        </w:rPr>
        <w:t>K</w:t>
      </w:r>
      <w:r w:rsidRPr="00CC60AF">
        <w:rPr>
          <w:color w:val="000000"/>
        </w:rPr>
        <w:t xml:space="preserve">ubernetes and hands it the YAML file for the web </w:t>
      </w:r>
      <w:proofErr w:type="spellStart"/>
      <w:r w:rsidRPr="00CC60AF">
        <w:rPr>
          <w:color w:val="000000"/>
        </w:rPr>
        <w:t>ap</w:t>
      </w:r>
      <w:r>
        <w:rPr>
          <w:color w:val="000000"/>
        </w:rPr>
        <w:t>i</w:t>
      </w:r>
      <w:proofErr w:type="spellEnd"/>
      <w:r w:rsidRPr="00CC60AF">
        <w:rPr>
          <w:color w:val="000000"/>
        </w:rPr>
        <w:t xml:space="preserve"> with the correct configuration to setup the cluster and the correct tags for the images that should be pulled from your Azure Container Registry. </w:t>
      </w:r>
    </w:p>
    <w:p w14:paraId="3E94DA4F" w14:textId="77777777" w:rsidR="00276152" w:rsidRDefault="00276152" w:rsidP="00276152">
      <w:pPr>
        <w:pStyle w:val="TaskDetail"/>
        <w:ind w:left="1440"/>
      </w:pPr>
    </w:p>
    <w:p w14:paraId="247C3312" w14:textId="78A88CC9" w:rsidR="009D5657" w:rsidRDefault="009D5657" w:rsidP="0093749F">
      <w:pPr>
        <w:pStyle w:val="TaskDetail"/>
        <w:numPr>
          <w:ilvl w:val="0"/>
          <w:numId w:val="12"/>
        </w:numPr>
      </w:pPr>
      <w:r>
        <w:t xml:space="preserve">Show how to </w:t>
      </w:r>
      <w:r w:rsidR="0023189B">
        <w:t>kick off</w:t>
      </w:r>
      <w:r>
        <w:t xml:space="preserve"> a release </w:t>
      </w:r>
      <w:r w:rsidR="0023189B">
        <w:t xml:space="preserve">pipeline: manually, on </w:t>
      </w:r>
      <w:r w:rsidR="00AB6109">
        <w:t>schedule, after</w:t>
      </w:r>
      <w:r w:rsidR="0023189B">
        <w:t xml:space="preserve"> build, after pre-condition is met.</w:t>
      </w:r>
    </w:p>
    <w:p w14:paraId="6E36DD98" w14:textId="1B5E8EC4" w:rsidR="009D5657" w:rsidRDefault="009D5657" w:rsidP="0093749F">
      <w:pPr>
        <w:pStyle w:val="TaskDetail"/>
        <w:numPr>
          <w:ilvl w:val="0"/>
          <w:numId w:val="12"/>
        </w:numPr>
      </w:pPr>
      <w:r>
        <w:t xml:space="preserve">Demo the results page of a completed release. </w:t>
      </w:r>
    </w:p>
    <w:p w14:paraId="39556748" w14:textId="58450DBA" w:rsidR="009F3876" w:rsidRDefault="009D5657" w:rsidP="00E95F28">
      <w:pPr>
        <w:pStyle w:val="TaskDetail"/>
        <w:numPr>
          <w:ilvl w:val="0"/>
          <w:numId w:val="12"/>
        </w:numPr>
      </w:pPr>
      <w:r>
        <w:t xml:space="preserve">Demo the full deployed site. </w:t>
      </w:r>
      <w:bookmarkEnd w:id="5"/>
      <w:bookmarkEnd w:id="6"/>
    </w:p>
    <w:sectPr w:rsidR="009F3876" w:rsidSect="008A04FA">
      <w:headerReference w:type="even" r:id="rId44"/>
      <w:headerReference w:type="default" r:id="rId45"/>
      <w:footerReference w:type="even" r:id="rId46"/>
      <w:footerReference w:type="default" r:id="rId47"/>
      <w:headerReference w:type="first" r:id="rId48"/>
      <w:footerReference w:type="firs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0481A" w14:textId="77777777" w:rsidR="00F3588C" w:rsidRDefault="00F3588C" w:rsidP="006F21E1">
      <w:pPr>
        <w:spacing w:after="0" w:line="240" w:lineRule="auto"/>
      </w:pPr>
      <w:r>
        <w:separator/>
      </w:r>
    </w:p>
  </w:endnote>
  <w:endnote w:type="continuationSeparator" w:id="0">
    <w:p w14:paraId="73E12473" w14:textId="77777777" w:rsidR="00F3588C" w:rsidRDefault="00F3588C" w:rsidP="006F21E1">
      <w:pPr>
        <w:spacing w:after="0" w:line="240" w:lineRule="auto"/>
      </w:pPr>
      <w:r>
        <w:continuationSeparator/>
      </w:r>
    </w:p>
  </w:endnote>
  <w:endnote w:type="continuationNotice" w:id="1">
    <w:p w14:paraId="022677E7" w14:textId="77777777" w:rsidR="00F3588C" w:rsidRDefault="00F3588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B3BAF" w14:textId="77777777" w:rsidR="001A4673" w:rsidRDefault="00F3588C" w:rsidP="006F21E1">
    <w:pPr>
      <w:pStyle w:val="Footer"/>
      <w:jc w:val="right"/>
    </w:pPr>
    <w:sdt>
      <w:sdtPr>
        <w:id w:val="-703024514"/>
      </w:sdtPr>
      <w:sdtEndPr/>
      <w:sdtContent>
        <w:sdt>
          <w:sdtPr>
            <w:id w:val="-521776150"/>
          </w:sdtPr>
          <w:sdtEndPr/>
          <w:sdtContent>
            <w:r w:rsidR="001A4673">
              <w:rPr>
                <w:rFonts w:ascii="Segoe UI" w:hAnsi="Segoe UI" w:cs="Segoe UI"/>
                <w:sz w:val="18"/>
                <w:szCs w:val="18"/>
              </w:rPr>
              <w:t xml:space="preserve">Page Footer Ignored </w:t>
            </w:r>
          </w:sdtContent>
        </w:sdt>
      </w:sdtContent>
    </w:sdt>
    <w:sdt>
      <w:sdtPr>
        <w:id w:val="-1990776059"/>
        <w:docPartObj>
          <w:docPartGallery w:val="Page Numbers (Bottom of Page)"/>
          <w:docPartUnique/>
        </w:docPartObj>
      </w:sdtPr>
      <w:sdtEndPr/>
      <w:sdtContent>
        <w:r w:rsidR="001A4673">
          <w:rPr>
            <w:noProof/>
          </w:rPr>
          <mc:AlternateContent>
            <mc:Choice Requires="wpg">
              <w:drawing>
                <wp:anchor distT="0" distB="0" distL="114300" distR="114300" simplePos="0" relativeHeight="251658241" behindDoc="0" locked="0" layoutInCell="1" allowOverlap="1" wp14:anchorId="116617FD" wp14:editId="14B3062D">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C12D8"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14</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16617FD"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4C2C12D8"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14</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636113"/>
      <w:docPartObj>
        <w:docPartGallery w:val="Page Numbers (Bottom of Page)"/>
        <w:docPartUnique/>
      </w:docPartObj>
    </w:sdtPr>
    <w:sdtEndPr/>
    <w:sdtContent>
      <w:p w14:paraId="202D4B77" w14:textId="77777777" w:rsidR="001A4673" w:rsidRDefault="00F3588C">
        <w:pPr>
          <w:pStyle w:val="Footer"/>
        </w:pPr>
        <w:sdt>
          <w:sdtPr>
            <w:id w:val="1142923910"/>
          </w:sdtPr>
          <w:sdtEndPr/>
          <w:sdtContent>
            <w:r w:rsidR="001A4673">
              <w:rPr>
                <w:rFonts w:ascii="Segoe UI" w:hAnsi="Segoe UI" w:cs="Segoe UI"/>
                <w:sz w:val="18"/>
                <w:szCs w:val="18"/>
              </w:rPr>
              <w:t xml:space="preserve">Page Footer Ignored </w:t>
            </w:r>
          </w:sdtContent>
        </w:sdt>
        <w:r w:rsidR="001A4673" w:rsidDel="00942DB2">
          <w:t xml:space="preserve"> </w:t>
        </w:r>
        <w:r w:rsidR="001A4673">
          <w:rPr>
            <w:noProof/>
          </w:rPr>
          <mc:AlternateContent>
            <mc:Choice Requires="wpg">
              <w:drawing>
                <wp:anchor distT="0" distB="0" distL="114300" distR="114300" simplePos="0" relativeHeight="251658240" behindDoc="0" locked="0" layoutInCell="1" allowOverlap="1" wp14:anchorId="3300A7D8" wp14:editId="3B33C57D">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EB370"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15</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300A7D8"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753EB370" w14:textId="77777777" w:rsidR="001A4673" w:rsidRDefault="001A4673">
                          <w:pPr>
                            <w:jc w:val="center"/>
                          </w:pPr>
                          <w:r>
                            <w:fldChar w:fldCharType="begin"/>
                          </w:r>
                          <w:r>
                            <w:instrText xml:space="preserve"> PAGE    \* MERGEFORMAT </w:instrText>
                          </w:r>
                          <w:r>
                            <w:fldChar w:fldCharType="separate"/>
                          </w:r>
                          <w:r w:rsidR="00F93545" w:rsidRPr="00F93545">
                            <w:rPr>
                              <w:noProof/>
                              <w:color w:val="8C8C8C" w:themeColor="background1" w:themeShade="8C"/>
                            </w:rPr>
                            <w:t>15</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13CD3" w14:textId="77777777" w:rsidR="009D5657" w:rsidRDefault="009D56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CBBE" w14:textId="77777777" w:rsidR="00F3588C" w:rsidRDefault="00F3588C" w:rsidP="006F21E1">
      <w:pPr>
        <w:spacing w:after="0" w:line="240" w:lineRule="auto"/>
      </w:pPr>
      <w:r>
        <w:separator/>
      </w:r>
    </w:p>
  </w:footnote>
  <w:footnote w:type="continuationSeparator" w:id="0">
    <w:p w14:paraId="4FF69100" w14:textId="77777777" w:rsidR="00F3588C" w:rsidRDefault="00F3588C" w:rsidP="006F21E1">
      <w:pPr>
        <w:spacing w:after="0" w:line="240" w:lineRule="auto"/>
      </w:pPr>
      <w:r>
        <w:continuationSeparator/>
      </w:r>
    </w:p>
  </w:footnote>
  <w:footnote w:type="continuationNotice" w:id="1">
    <w:p w14:paraId="5B5EAD7D" w14:textId="77777777" w:rsidR="00F3588C" w:rsidRDefault="00F3588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A1B06" w14:textId="77777777" w:rsidR="001A4673" w:rsidRDefault="001A4673"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47607"/>
    </w:sdtPr>
    <w:sdtEndPr/>
    <w:sdtContent>
      <w:p w14:paraId="0DC3FDA7" w14:textId="77777777" w:rsidR="001A4673" w:rsidRDefault="001A4673">
        <w:pPr>
          <w:pStyle w:val="Header"/>
        </w:pPr>
        <w:r>
          <w:t>Page Heading Ignored</w:t>
        </w:r>
      </w:p>
      <w:p w14:paraId="32E6B521" w14:textId="77777777" w:rsidR="001A4673" w:rsidRDefault="00F3588C">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BC064" w14:textId="77777777" w:rsidR="009D5657" w:rsidRDefault="009D56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A02"/>
    <w:multiLevelType w:val="hybridMultilevel"/>
    <w:tmpl w:val="95461364"/>
    <w:lvl w:ilvl="0" w:tplc="335CBD48">
      <w:start w:val="1"/>
      <w:numFmt w:val="decimal"/>
      <w:pStyle w:val="TaskName"/>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0D4344"/>
    <w:multiLevelType w:val="hybridMultilevel"/>
    <w:tmpl w:val="B6D0F4EA"/>
    <w:lvl w:ilvl="0" w:tplc="EB3040B4">
      <w:numFmt w:val="bullet"/>
      <w:lvlText w:val="-"/>
      <w:lvlJc w:val="left"/>
      <w:pPr>
        <w:ind w:left="243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4" w15:restartNumberingAfterBreak="0">
    <w:nsid w:val="0E0C12C1"/>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15:restartNumberingAfterBreak="0">
    <w:nsid w:val="15353D6F"/>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F410A6C"/>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904C9F"/>
    <w:multiLevelType w:val="hybridMultilevel"/>
    <w:tmpl w:val="901287A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2F03F9A"/>
    <w:multiLevelType w:val="hybridMultilevel"/>
    <w:tmpl w:val="420E80D2"/>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45B20982"/>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326FE4"/>
    <w:multiLevelType w:val="hybridMultilevel"/>
    <w:tmpl w:val="B0A8A8F6"/>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9E57786"/>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D21060E"/>
    <w:multiLevelType w:val="hybridMultilevel"/>
    <w:tmpl w:val="D7B826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22E5C0E"/>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51651E6"/>
    <w:multiLevelType w:val="hybridMultilevel"/>
    <w:tmpl w:val="95E6445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7377762"/>
    <w:multiLevelType w:val="hybridMultilevel"/>
    <w:tmpl w:val="3ADED98A"/>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164823"/>
    <w:multiLevelType w:val="hybridMultilevel"/>
    <w:tmpl w:val="DFE03C0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F874B91"/>
    <w:multiLevelType w:val="hybridMultilevel"/>
    <w:tmpl w:val="5F50EF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3"/>
  </w:num>
  <w:num w:numId="4">
    <w:abstractNumId w:val="2"/>
  </w:num>
  <w:num w:numId="5">
    <w:abstractNumId w:val="6"/>
  </w:num>
  <w:num w:numId="6">
    <w:abstractNumId w:val="1"/>
  </w:num>
  <w:num w:numId="7">
    <w:abstractNumId w:val="0"/>
  </w:num>
  <w:num w:numId="8">
    <w:abstractNumId w:val="14"/>
  </w:num>
  <w:num w:numId="9">
    <w:abstractNumId w:val="19"/>
  </w:num>
  <w:num w:numId="10">
    <w:abstractNumId w:val="4"/>
  </w:num>
  <w:num w:numId="11">
    <w:abstractNumId w:val="15"/>
  </w:num>
  <w:num w:numId="12">
    <w:abstractNumId w:val="17"/>
  </w:num>
  <w:num w:numId="13">
    <w:abstractNumId w:val="18"/>
  </w:num>
  <w:num w:numId="14">
    <w:abstractNumId w:val="13"/>
  </w:num>
  <w:num w:numId="15">
    <w:abstractNumId w:val="8"/>
  </w:num>
  <w:num w:numId="16">
    <w:abstractNumId w:val="9"/>
  </w:num>
  <w:num w:numId="17">
    <w:abstractNumId w:val="16"/>
  </w:num>
  <w:num w:numId="18">
    <w:abstractNumId w:val="11"/>
  </w:num>
  <w:num w:numId="19">
    <w:abstractNumId w:val="12"/>
  </w:num>
  <w:num w:numId="20">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0F45"/>
    <w:rsid w:val="00002C9D"/>
    <w:rsid w:val="00003C1D"/>
    <w:rsid w:val="00005AC0"/>
    <w:rsid w:val="00010B17"/>
    <w:rsid w:val="00011D18"/>
    <w:rsid w:val="0002632F"/>
    <w:rsid w:val="00035601"/>
    <w:rsid w:val="0004051C"/>
    <w:rsid w:val="00041018"/>
    <w:rsid w:val="00046FC5"/>
    <w:rsid w:val="000477B6"/>
    <w:rsid w:val="0005076A"/>
    <w:rsid w:val="00061F4F"/>
    <w:rsid w:val="00062940"/>
    <w:rsid w:val="000657A2"/>
    <w:rsid w:val="000679F5"/>
    <w:rsid w:val="00067F20"/>
    <w:rsid w:val="00074257"/>
    <w:rsid w:val="0007529B"/>
    <w:rsid w:val="000804B4"/>
    <w:rsid w:val="00090825"/>
    <w:rsid w:val="00095933"/>
    <w:rsid w:val="000959A9"/>
    <w:rsid w:val="000A2FD8"/>
    <w:rsid w:val="000A366C"/>
    <w:rsid w:val="000A6AEC"/>
    <w:rsid w:val="000A7323"/>
    <w:rsid w:val="000B27F3"/>
    <w:rsid w:val="000B7EE1"/>
    <w:rsid w:val="000C1C9D"/>
    <w:rsid w:val="000C4B08"/>
    <w:rsid w:val="000C6B85"/>
    <w:rsid w:val="000D1237"/>
    <w:rsid w:val="000E272C"/>
    <w:rsid w:val="000E29F2"/>
    <w:rsid w:val="000E6C7A"/>
    <w:rsid w:val="000E79C5"/>
    <w:rsid w:val="000F4C08"/>
    <w:rsid w:val="000F6B05"/>
    <w:rsid w:val="0010493C"/>
    <w:rsid w:val="001238FD"/>
    <w:rsid w:val="00126BDD"/>
    <w:rsid w:val="00130FA8"/>
    <w:rsid w:val="0014158B"/>
    <w:rsid w:val="00142287"/>
    <w:rsid w:val="00146420"/>
    <w:rsid w:val="00147A31"/>
    <w:rsid w:val="001517EB"/>
    <w:rsid w:val="00176AC4"/>
    <w:rsid w:val="001773FB"/>
    <w:rsid w:val="00177DE9"/>
    <w:rsid w:val="001833D4"/>
    <w:rsid w:val="00184BBE"/>
    <w:rsid w:val="00187761"/>
    <w:rsid w:val="00192F58"/>
    <w:rsid w:val="001A1B37"/>
    <w:rsid w:val="001A4673"/>
    <w:rsid w:val="001A66BA"/>
    <w:rsid w:val="001B07C6"/>
    <w:rsid w:val="001B1C6E"/>
    <w:rsid w:val="001B2574"/>
    <w:rsid w:val="001B7BDF"/>
    <w:rsid w:val="001C76B1"/>
    <w:rsid w:val="001D05B9"/>
    <w:rsid w:val="001D0F8F"/>
    <w:rsid w:val="001D773A"/>
    <w:rsid w:val="001E6CEF"/>
    <w:rsid w:val="001F4C8F"/>
    <w:rsid w:val="001F5348"/>
    <w:rsid w:val="00201B28"/>
    <w:rsid w:val="00203630"/>
    <w:rsid w:val="00203653"/>
    <w:rsid w:val="00205D32"/>
    <w:rsid w:val="002070A8"/>
    <w:rsid w:val="00212500"/>
    <w:rsid w:val="00213A25"/>
    <w:rsid w:val="00216524"/>
    <w:rsid w:val="00223EBD"/>
    <w:rsid w:val="0022465C"/>
    <w:rsid w:val="002275E7"/>
    <w:rsid w:val="0023189B"/>
    <w:rsid w:val="00235D4D"/>
    <w:rsid w:val="002401DE"/>
    <w:rsid w:val="00240431"/>
    <w:rsid w:val="002408FE"/>
    <w:rsid w:val="0025512F"/>
    <w:rsid w:val="0025614A"/>
    <w:rsid w:val="00257EE8"/>
    <w:rsid w:val="00261397"/>
    <w:rsid w:val="00264F7E"/>
    <w:rsid w:val="00267995"/>
    <w:rsid w:val="00271908"/>
    <w:rsid w:val="00272ACF"/>
    <w:rsid w:val="00276152"/>
    <w:rsid w:val="002813DC"/>
    <w:rsid w:val="002836DC"/>
    <w:rsid w:val="002922DC"/>
    <w:rsid w:val="002957CF"/>
    <w:rsid w:val="002A65E4"/>
    <w:rsid w:val="002B6DD8"/>
    <w:rsid w:val="002B7245"/>
    <w:rsid w:val="002C4F48"/>
    <w:rsid w:val="002E53F1"/>
    <w:rsid w:val="002F02AB"/>
    <w:rsid w:val="0030184F"/>
    <w:rsid w:val="003044E0"/>
    <w:rsid w:val="00305256"/>
    <w:rsid w:val="00327F14"/>
    <w:rsid w:val="00331EF8"/>
    <w:rsid w:val="00333EB2"/>
    <w:rsid w:val="00335B70"/>
    <w:rsid w:val="00337BDE"/>
    <w:rsid w:val="00337D39"/>
    <w:rsid w:val="003416F0"/>
    <w:rsid w:val="00350EE8"/>
    <w:rsid w:val="00361B37"/>
    <w:rsid w:val="00362F0E"/>
    <w:rsid w:val="00365BC6"/>
    <w:rsid w:val="00365CC2"/>
    <w:rsid w:val="00370417"/>
    <w:rsid w:val="00370EAC"/>
    <w:rsid w:val="00372FB2"/>
    <w:rsid w:val="00376366"/>
    <w:rsid w:val="00386519"/>
    <w:rsid w:val="0039154B"/>
    <w:rsid w:val="003949EE"/>
    <w:rsid w:val="003B1BEB"/>
    <w:rsid w:val="003B28DE"/>
    <w:rsid w:val="003B4466"/>
    <w:rsid w:val="003B6672"/>
    <w:rsid w:val="003B6DA2"/>
    <w:rsid w:val="003C3FEC"/>
    <w:rsid w:val="003C5BC5"/>
    <w:rsid w:val="003C743C"/>
    <w:rsid w:val="003D63C4"/>
    <w:rsid w:val="003E1318"/>
    <w:rsid w:val="003F10AE"/>
    <w:rsid w:val="003F413F"/>
    <w:rsid w:val="0040318B"/>
    <w:rsid w:val="00404840"/>
    <w:rsid w:val="00407E26"/>
    <w:rsid w:val="00423719"/>
    <w:rsid w:val="00423989"/>
    <w:rsid w:val="004243DD"/>
    <w:rsid w:val="004257FB"/>
    <w:rsid w:val="00425955"/>
    <w:rsid w:val="004263A9"/>
    <w:rsid w:val="0044069C"/>
    <w:rsid w:val="004407AC"/>
    <w:rsid w:val="004410E8"/>
    <w:rsid w:val="00454DD1"/>
    <w:rsid w:val="00457B0C"/>
    <w:rsid w:val="00460A0D"/>
    <w:rsid w:val="00460B3C"/>
    <w:rsid w:val="00466DAD"/>
    <w:rsid w:val="004778CC"/>
    <w:rsid w:val="004807EC"/>
    <w:rsid w:val="0048237E"/>
    <w:rsid w:val="00483811"/>
    <w:rsid w:val="00483973"/>
    <w:rsid w:val="00483D14"/>
    <w:rsid w:val="004879CF"/>
    <w:rsid w:val="004940C6"/>
    <w:rsid w:val="004A48F4"/>
    <w:rsid w:val="004A5A8B"/>
    <w:rsid w:val="004B1262"/>
    <w:rsid w:val="004B6A84"/>
    <w:rsid w:val="004C334C"/>
    <w:rsid w:val="004C46FD"/>
    <w:rsid w:val="004D18BF"/>
    <w:rsid w:val="004D5CEF"/>
    <w:rsid w:val="004E6D24"/>
    <w:rsid w:val="004F0E74"/>
    <w:rsid w:val="004F530E"/>
    <w:rsid w:val="004F6ACE"/>
    <w:rsid w:val="0050526A"/>
    <w:rsid w:val="00506A65"/>
    <w:rsid w:val="00506ECE"/>
    <w:rsid w:val="00513CEC"/>
    <w:rsid w:val="00516BCF"/>
    <w:rsid w:val="00517F53"/>
    <w:rsid w:val="00525840"/>
    <w:rsid w:val="005303A9"/>
    <w:rsid w:val="00530E7C"/>
    <w:rsid w:val="00535AC8"/>
    <w:rsid w:val="00537918"/>
    <w:rsid w:val="005537D6"/>
    <w:rsid w:val="005545D9"/>
    <w:rsid w:val="00554F21"/>
    <w:rsid w:val="00557749"/>
    <w:rsid w:val="005602AD"/>
    <w:rsid w:val="00563775"/>
    <w:rsid w:val="005707F1"/>
    <w:rsid w:val="005758D0"/>
    <w:rsid w:val="00582F07"/>
    <w:rsid w:val="00584436"/>
    <w:rsid w:val="005866BA"/>
    <w:rsid w:val="00586ED9"/>
    <w:rsid w:val="005878E0"/>
    <w:rsid w:val="00587B78"/>
    <w:rsid w:val="005952F4"/>
    <w:rsid w:val="0059532A"/>
    <w:rsid w:val="005A0342"/>
    <w:rsid w:val="005A0E1F"/>
    <w:rsid w:val="005B3C2E"/>
    <w:rsid w:val="005C2E05"/>
    <w:rsid w:val="005C3583"/>
    <w:rsid w:val="005C4124"/>
    <w:rsid w:val="005D2027"/>
    <w:rsid w:val="005E21F6"/>
    <w:rsid w:val="005E6FBD"/>
    <w:rsid w:val="00601AE7"/>
    <w:rsid w:val="00605C5E"/>
    <w:rsid w:val="0061145F"/>
    <w:rsid w:val="006215DC"/>
    <w:rsid w:val="00622D44"/>
    <w:rsid w:val="0063223B"/>
    <w:rsid w:val="00636B50"/>
    <w:rsid w:val="00642976"/>
    <w:rsid w:val="0065035A"/>
    <w:rsid w:val="00651D1E"/>
    <w:rsid w:val="00651E47"/>
    <w:rsid w:val="00655374"/>
    <w:rsid w:val="006576A5"/>
    <w:rsid w:val="00672C44"/>
    <w:rsid w:val="006739CD"/>
    <w:rsid w:val="00694953"/>
    <w:rsid w:val="006A2A83"/>
    <w:rsid w:val="006A2D5F"/>
    <w:rsid w:val="006A34BF"/>
    <w:rsid w:val="006A4A16"/>
    <w:rsid w:val="006A6373"/>
    <w:rsid w:val="006B0188"/>
    <w:rsid w:val="006B30F9"/>
    <w:rsid w:val="006C1575"/>
    <w:rsid w:val="006C3705"/>
    <w:rsid w:val="006C68E6"/>
    <w:rsid w:val="006D122F"/>
    <w:rsid w:val="006D2BC2"/>
    <w:rsid w:val="006D347C"/>
    <w:rsid w:val="006E7739"/>
    <w:rsid w:val="006F21E1"/>
    <w:rsid w:val="007029A6"/>
    <w:rsid w:val="00702F3B"/>
    <w:rsid w:val="0070507B"/>
    <w:rsid w:val="0071176C"/>
    <w:rsid w:val="00717CB7"/>
    <w:rsid w:val="00722E50"/>
    <w:rsid w:val="00723D31"/>
    <w:rsid w:val="00726F14"/>
    <w:rsid w:val="00727325"/>
    <w:rsid w:val="00734325"/>
    <w:rsid w:val="00735F96"/>
    <w:rsid w:val="0073606C"/>
    <w:rsid w:val="007376FF"/>
    <w:rsid w:val="00737CC0"/>
    <w:rsid w:val="00745CBD"/>
    <w:rsid w:val="007472D2"/>
    <w:rsid w:val="007506AD"/>
    <w:rsid w:val="00763BCB"/>
    <w:rsid w:val="007716EC"/>
    <w:rsid w:val="00773056"/>
    <w:rsid w:val="0077455A"/>
    <w:rsid w:val="00775C16"/>
    <w:rsid w:val="007813E3"/>
    <w:rsid w:val="00781CD9"/>
    <w:rsid w:val="007821F4"/>
    <w:rsid w:val="007833EE"/>
    <w:rsid w:val="00791C66"/>
    <w:rsid w:val="007A077C"/>
    <w:rsid w:val="007A590B"/>
    <w:rsid w:val="007A60E0"/>
    <w:rsid w:val="007A66A2"/>
    <w:rsid w:val="007A7E61"/>
    <w:rsid w:val="007B1620"/>
    <w:rsid w:val="007B1C08"/>
    <w:rsid w:val="007C250E"/>
    <w:rsid w:val="007C31F4"/>
    <w:rsid w:val="007C5E78"/>
    <w:rsid w:val="007C7020"/>
    <w:rsid w:val="007D0CE0"/>
    <w:rsid w:val="007E49C0"/>
    <w:rsid w:val="007E744B"/>
    <w:rsid w:val="007F05CB"/>
    <w:rsid w:val="007F2943"/>
    <w:rsid w:val="007F2979"/>
    <w:rsid w:val="007F5AD9"/>
    <w:rsid w:val="007F7044"/>
    <w:rsid w:val="0080336C"/>
    <w:rsid w:val="00810582"/>
    <w:rsid w:val="00810876"/>
    <w:rsid w:val="008121D5"/>
    <w:rsid w:val="0081484B"/>
    <w:rsid w:val="008208A5"/>
    <w:rsid w:val="00824252"/>
    <w:rsid w:val="0084051A"/>
    <w:rsid w:val="00842785"/>
    <w:rsid w:val="00843BBF"/>
    <w:rsid w:val="00853EA2"/>
    <w:rsid w:val="00854114"/>
    <w:rsid w:val="00856809"/>
    <w:rsid w:val="00862B76"/>
    <w:rsid w:val="008636DD"/>
    <w:rsid w:val="0086571B"/>
    <w:rsid w:val="00875CC7"/>
    <w:rsid w:val="00882041"/>
    <w:rsid w:val="00882F72"/>
    <w:rsid w:val="00883327"/>
    <w:rsid w:val="008845BD"/>
    <w:rsid w:val="008853E7"/>
    <w:rsid w:val="00885EC6"/>
    <w:rsid w:val="00886853"/>
    <w:rsid w:val="008922BE"/>
    <w:rsid w:val="008A04FA"/>
    <w:rsid w:val="008A0D23"/>
    <w:rsid w:val="008A159C"/>
    <w:rsid w:val="008A5D8D"/>
    <w:rsid w:val="008A6969"/>
    <w:rsid w:val="008B1DAD"/>
    <w:rsid w:val="008B30CE"/>
    <w:rsid w:val="008B4016"/>
    <w:rsid w:val="008B78DB"/>
    <w:rsid w:val="008C7357"/>
    <w:rsid w:val="008C7A9D"/>
    <w:rsid w:val="008D2991"/>
    <w:rsid w:val="008E2BD9"/>
    <w:rsid w:val="008E312A"/>
    <w:rsid w:val="008E370F"/>
    <w:rsid w:val="008F2103"/>
    <w:rsid w:val="009001C7"/>
    <w:rsid w:val="00901DB1"/>
    <w:rsid w:val="009035F2"/>
    <w:rsid w:val="009056A3"/>
    <w:rsid w:val="0090645D"/>
    <w:rsid w:val="00907EAC"/>
    <w:rsid w:val="00910E1D"/>
    <w:rsid w:val="0091223F"/>
    <w:rsid w:val="009148E0"/>
    <w:rsid w:val="00917A0B"/>
    <w:rsid w:val="00920BA7"/>
    <w:rsid w:val="009269CD"/>
    <w:rsid w:val="00936DBE"/>
    <w:rsid w:val="0093749F"/>
    <w:rsid w:val="00942DB2"/>
    <w:rsid w:val="009455A3"/>
    <w:rsid w:val="009529D0"/>
    <w:rsid w:val="00956A7B"/>
    <w:rsid w:val="00956E74"/>
    <w:rsid w:val="00963DAD"/>
    <w:rsid w:val="00966BEC"/>
    <w:rsid w:val="009677BC"/>
    <w:rsid w:val="00970707"/>
    <w:rsid w:val="00970A7E"/>
    <w:rsid w:val="00971B4E"/>
    <w:rsid w:val="00973336"/>
    <w:rsid w:val="00977C32"/>
    <w:rsid w:val="00983E67"/>
    <w:rsid w:val="00986A68"/>
    <w:rsid w:val="00991005"/>
    <w:rsid w:val="0099376E"/>
    <w:rsid w:val="00997D24"/>
    <w:rsid w:val="009A33F1"/>
    <w:rsid w:val="009A4502"/>
    <w:rsid w:val="009A4ECA"/>
    <w:rsid w:val="009A5DCA"/>
    <w:rsid w:val="009A63D6"/>
    <w:rsid w:val="009A6D40"/>
    <w:rsid w:val="009A795F"/>
    <w:rsid w:val="009B0649"/>
    <w:rsid w:val="009B1C8F"/>
    <w:rsid w:val="009B5332"/>
    <w:rsid w:val="009C2BCC"/>
    <w:rsid w:val="009C3333"/>
    <w:rsid w:val="009C4199"/>
    <w:rsid w:val="009D4483"/>
    <w:rsid w:val="009D4BD3"/>
    <w:rsid w:val="009D5657"/>
    <w:rsid w:val="009D5A72"/>
    <w:rsid w:val="009D5D0F"/>
    <w:rsid w:val="009D7ADC"/>
    <w:rsid w:val="009E0EBD"/>
    <w:rsid w:val="009F3876"/>
    <w:rsid w:val="009F717C"/>
    <w:rsid w:val="00A035D5"/>
    <w:rsid w:val="00A1626D"/>
    <w:rsid w:val="00A17504"/>
    <w:rsid w:val="00A20042"/>
    <w:rsid w:val="00A20122"/>
    <w:rsid w:val="00A20B3B"/>
    <w:rsid w:val="00A23ACD"/>
    <w:rsid w:val="00A26378"/>
    <w:rsid w:val="00A26BBB"/>
    <w:rsid w:val="00A327BE"/>
    <w:rsid w:val="00A361D4"/>
    <w:rsid w:val="00A417E0"/>
    <w:rsid w:val="00A43550"/>
    <w:rsid w:val="00A4616B"/>
    <w:rsid w:val="00A50089"/>
    <w:rsid w:val="00A5465D"/>
    <w:rsid w:val="00A553E3"/>
    <w:rsid w:val="00A60A2A"/>
    <w:rsid w:val="00A60C5C"/>
    <w:rsid w:val="00A64A41"/>
    <w:rsid w:val="00A6737C"/>
    <w:rsid w:val="00A80192"/>
    <w:rsid w:val="00A81967"/>
    <w:rsid w:val="00A91766"/>
    <w:rsid w:val="00A96512"/>
    <w:rsid w:val="00AA0012"/>
    <w:rsid w:val="00AA32B5"/>
    <w:rsid w:val="00AA4E12"/>
    <w:rsid w:val="00AA7DEA"/>
    <w:rsid w:val="00AB1AC4"/>
    <w:rsid w:val="00AB6109"/>
    <w:rsid w:val="00AB6E72"/>
    <w:rsid w:val="00AB7ED6"/>
    <w:rsid w:val="00AC1238"/>
    <w:rsid w:val="00AC15BB"/>
    <w:rsid w:val="00AC1869"/>
    <w:rsid w:val="00AD1520"/>
    <w:rsid w:val="00AD2C73"/>
    <w:rsid w:val="00AD36E0"/>
    <w:rsid w:val="00AD5345"/>
    <w:rsid w:val="00AD543B"/>
    <w:rsid w:val="00AD64A2"/>
    <w:rsid w:val="00AE5D20"/>
    <w:rsid w:val="00AE654E"/>
    <w:rsid w:val="00AE7F1F"/>
    <w:rsid w:val="00AF3E9A"/>
    <w:rsid w:val="00B00779"/>
    <w:rsid w:val="00B01355"/>
    <w:rsid w:val="00B06D55"/>
    <w:rsid w:val="00B22A4F"/>
    <w:rsid w:val="00B24810"/>
    <w:rsid w:val="00B30082"/>
    <w:rsid w:val="00B350C9"/>
    <w:rsid w:val="00B37817"/>
    <w:rsid w:val="00B41730"/>
    <w:rsid w:val="00B42C27"/>
    <w:rsid w:val="00B441AC"/>
    <w:rsid w:val="00B4445C"/>
    <w:rsid w:val="00B44FA9"/>
    <w:rsid w:val="00B45B56"/>
    <w:rsid w:val="00B5156A"/>
    <w:rsid w:val="00B52A79"/>
    <w:rsid w:val="00B53D0D"/>
    <w:rsid w:val="00B54902"/>
    <w:rsid w:val="00B61D7A"/>
    <w:rsid w:val="00B61F97"/>
    <w:rsid w:val="00B6262C"/>
    <w:rsid w:val="00B62B6F"/>
    <w:rsid w:val="00B636F3"/>
    <w:rsid w:val="00B72C8A"/>
    <w:rsid w:val="00B76F9A"/>
    <w:rsid w:val="00B83DE7"/>
    <w:rsid w:val="00B85166"/>
    <w:rsid w:val="00B9038D"/>
    <w:rsid w:val="00B9104A"/>
    <w:rsid w:val="00B931A2"/>
    <w:rsid w:val="00B9338C"/>
    <w:rsid w:val="00B95E18"/>
    <w:rsid w:val="00B9677F"/>
    <w:rsid w:val="00BA19AB"/>
    <w:rsid w:val="00BA205C"/>
    <w:rsid w:val="00BA739C"/>
    <w:rsid w:val="00BB4546"/>
    <w:rsid w:val="00BC09CF"/>
    <w:rsid w:val="00BC0A9E"/>
    <w:rsid w:val="00BC1162"/>
    <w:rsid w:val="00BC22EC"/>
    <w:rsid w:val="00BC3C01"/>
    <w:rsid w:val="00BC5588"/>
    <w:rsid w:val="00BC628A"/>
    <w:rsid w:val="00BD0C06"/>
    <w:rsid w:val="00BD47C1"/>
    <w:rsid w:val="00BD4982"/>
    <w:rsid w:val="00BD539E"/>
    <w:rsid w:val="00BD66F6"/>
    <w:rsid w:val="00BE16F6"/>
    <w:rsid w:val="00BE3C18"/>
    <w:rsid w:val="00BE6E78"/>
    <w:rsid w:val="00BF1F8C"/>
    <w:rsid w:val="00BF255A"/>
    <w:rsid w:val="00BF3156"/>
    <w:rsid w:val="00C01575"/>
    <w:rsid w:val="00C11792"/>
    <w:rsid w:val="00C149C8"/>
    <w:rsid w:val="00C1726F"/>
    <w:rsid w:val="00C22C3B"/>
    <w:rsid w:val="00C3202B"/>
    <w:rsid w:val="00C34364"/>
    <w:rsid w:val="00C3535F"/>
    <w:rsid w:val="00C35F3F"/>
    <w:rsid w:val="00C3770B"/>
    <w:rsid w:val="00C416F3"/>
    <w:rsid w:val="00C54E29"/>
    <w:rsid w:val="00C62F19"/>
    <w:rsid w:val="00C630AB"/>
    <w:rsid w:val="00C63C59"/>
    <w:rsid w:val="00C65820"/>
    <w:rsid w:val="00C675D7"/>
    <w:rsid w:val="00C730C5"/>
    <w:rsid w:val="00C87547"/>
    <w:rsid w:val="00C94432"/>
    <w:rsid w:val="00CA1386"/>
    <w:rsid w:val="00CA5F9D"/>
    <w:rsid w:val="00CB24D3"/>
    <w:rsid w:val="00CB2C92"/>
    <w:rsid w:val="00CB4CFC"/>
    <w:rsid w:val="00CB558D"/>
    <w:rsid w:val="00CB6784"/>
    <w:rsid w:val="00CC1B62"/>
    <w:rsid w:val="00CC383B"/>
    <w:rsid w:val="00CC5E16"/>
    <w:rsid w:val="00CC60AF"/>
    <w:rsid w:val="00CC62C8"/>
    <w:rsid w:val="00CD20E9"/>
    <w:rsid w:val="00CD245C"/>
    <w:rsid w:val="00CE4EB6"/>
    <w:rsid w:val="00CF66E8"/>
    <w:rsid w:val="00D02D49"/>
    <w:rsid w:val="00D07202"/>
    <w:rsid w:val="00D07733"/>
    <w:rsid w:val="00D12A0A"/>
    <w:rsid w:val="00D2028C"/>
    <w:rsid w:val="00D27060"/>
    <w:rsid w:val="00D30709"/>
    <w:rsid w:val="00D314B5"/>
    <w:rsid w:val="00D3153C"/>
    <w:rsid w:val="00D35B36"/>
    <w:rsid w:val="00D36535"/>
    <w:rsid w:val="00D43F96"/>
    <w:rsid w:val="00D46DF7"/>
    <w:rsid w:val="00D5038D"/>
    <w:rsid w:val="00D50B82"/>
    <w:rsid w:val="00D50D59"/>
    <w:rsid w:val="00D528E9"/>
    <w:rsid w:val="00D533E8"/>
    <w:rsid w:val="00D55565"/>
    <w:rsid w:val="00D67F6D"/>
    <w:rsid w:val="00D7058A"/>
    <w:rsid w:val="00D705B1"/>
    <w:rsid w:val="00D90700"/>
    <w:rsid w:val="00D91F53"/>
    <w:rsid w:val="00D96771"/>
    <w:rsid w:val="00DA3831"/>
    <w:rsid w:val="00DA3F6E"/>
    <w:rsid w:val="00DB38A6"/>
    <w:rsid w:val="00DB5E37"/>
    <w:rsid w:val="00DD1D18"/>
    <w:rsid w:val="00DD3211"/>
    <w:rsid w:val="00DE795C"/>
    <w:rsid w:val="00DE796D"/>
    <w:rsid w:val="00DF5B17"/>
    <w:rsid w:val="00E00BF5"/>
    <w:rsid w:val="00E01BB2"/>
    <w:rsid w:val="00E033AC"/>
    <w:rsid w:val="00E0660B"/>
    <w:rsid w:val="00E136EA"/>
    <w:rsid w:val="00E1516D"/>
    <w:rsid w:val="00E215B9"/>
    <w:rsid w:val="00E2480C"/>
    <w:rsid w:val="00E3052C"/>
    <w:rsid w:val="00E30B7D"/>
    <w:rsid w:val="00E33BC5"/>
    <w:rsid w:val="00E33E83"/>
    <w:rsid w:val="00E34BA5"/>
    <w:rsid w:val="00E373C0"/>
    <w:rsid w:val="00E37BF9"/>
    <w:rsid w:val="00E37F0B"/>
    <w:rsid w:val="00E43BA5"/>
    <w:rsid w:val="00E43E78"/>
    <w:rsid w:val="00E44993"/>
    <w:rsid w:val="00E6065F"/>
    <w:rsid w:val="00E6139A"/>
    <w:rsid w:val="00E63A82"/>
    <w:rsid w:val="00E661F3"/>
    <w:rsid w:val="00E74FCF"/>
    <w:rsid w:val="00E76BEA"/>
    <w:rsid w:val="00E871B6"/>
    <w:rsid w:val="00E94CE5"/>
    <w:rsid w:val="00E95F28"/>
    <w:rsid w:val="00EA77AB"/>
    <w:rsid w:val="00EA7B05"/>
    <w:rsid w:val="00EC0FF8"/>
    <w:rsid w:val="00EC41C5"/>
    <w:rsid w:val="00ED0339"/>
    <w:rsid w:val="00ED4874"/>
    <w:rsid w:val="00EF125F"/>
    <w:rsid w:val="00EF1C2B"/>
    <w:rsid w:val="00F02846"/>
    <w:rsid w:val="00F05598"/>
    <w:rsid w:val="00F10FBA"/>
    <w:rsid w:val="00F160BC"/>
    <w:rsid w:val="00F20189"/>
    <w:rsid w:val="00F21845"/>
    <w:rsid w:val="00F238FB"/>
    <w:rsid w:val="00F33151"/>
    <w:rsid w:val="00F3588C"/>
    <w:rsid w:val="00F413DC"/>
    <w:rsid w:val="00F413EC"/>
    <w:rsid w:val="00F47B9A"/>
    <w:rsid w:val="00F552E8"/>
    <w:rsid w:val="00F67165"/>
    <w:rsid w:val="00F67DEC"/>
    <w:rsid w:val="00F70903"/>
    <w:rsid w:val="00F712F2"/>
    <w:rsid w:val="00F71DE3"/>
    <w:rsid w:val="00F74FE9"/>
    <w:rsid w:val="00F77751"/>
    <w:rsid w:val="00F80DE2"/>
    <w:rsid w:val="00F80F25"/>
    <w:rsid w:val="00F81B98"/>
    <w:rsid w:val="00F93545"/>
    <w:rsid w:val="00F93A4A"/>
    <w:rsid w:val="00F95E08"/>
    <w:rsid w:val="00FA533D"/>
    <w:rsid w:val="00FA6E47"/>
    <w:rsid w:val="00FA7C37"/>
    <w:rsid w:val="00FB0BA5"/>
    <w:rsid w:val="00FB1011"/>
    <w:rsid w:val="00FB4576"/>
    <w:rsid w:val="00FB47C8"/>
    <w:rsid w:val="00FC00FA"/>
    <w:rsid w:val="00FC1CA5"/>
    <w:rsid w:val="00FC2332"/>
    <w:rsid w:val="00FD071C"/>
    <w:rsid w:val="00FD1BB6"/>
    <w:rsid w:val="00FD1F0B"/>
    <w:rsid w:val="00FD242C"/>
    <w:rsid w:val="00FD3DE6"/>
    <w:rsid w:val="00FD4A17"/>
    <w:rsid w:val="00FD58F8"/>
    <w:rsid w:val="00FD7068"/>
    <w:rsid w:val="00FE1088"/>
    <w:rsid w:val="00FE392E"/>
    <w:rsid w:val="00FE4964"/>
    <w:rsid w:val="00FE4B90"/>
    <w:rsid w:val="00FF4527"/>
    <w:rsid w:val="40BC5454"/>
    <w:rsid w:val="43AD2EA3"/>
    <w:rsid w:val="4FDF06A4"/>
    <w:rsid w:val="6199AE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BED1D9"/>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46420"/>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7"/>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character" w:customStyle="1" w:styleId="UnresolvedMention1">
    <w:name w:val="Unresolved Mention1"/>
    <w:basedOn w:val="DefaultParagraphFont"/>
    <w:uiPriority w:val="99"/>
    <w:semiHidden/>
    <w:unhideWhenUsed/>
    <w:rsid w:val="00B30082"/>
    <w:rPr>
      <w:color w:val="808080"/>
      <w:shd w:val="clear" w:color="auto" w:fill="E6E6E6"/>
    </w:rPr>
  </w:style>
  <w:style w:type="paragraph" w:styleId="DocumentMap">
    <w:name w:val="Document Map"/>
    <w:basedOn w:val="Normal"/>
    <w:link w:val="DocumentMapChar"/>
    <w:uiPriority w:val="99"/>
    <w:semiHidden/>
    <w:unhideWhenUsed/>
    <w:rsid w:val="00035601"/>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35601"/>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8121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4226">
      <w:bodyDiv w:val="1"/>
      <w:marLeft w:val="0"/>
      <w:marRight w:val="0"/>
      <w:marTop w:val="0"/>
      <w:marBottom w:val="0"/>
      <w:divBdr>
        <w:top w:val="none" w:sz="0" w:space="0" w:color="auto"/>
        <w:left w:val="none" w:sz="0" w:space="0" w:color="auto"/>
        <w:bottom w:val="none" w:sz="0" w:space="0" w:color="auto"/>
        <w:right w:val="none" w:sz="0" w:space="0" w:color="auto"/>
      </w:divBdr>
    </w:div>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752822347">
      <w:bodyDiv w:val="1"/>
      <w:marLeft w:val="0"/>
      <w:marRight w:val="0"/>
      <w:marTop w:val="0"/>
      <w:marBottom w:val="0"/>
      <w:divBdr>
        <w:top w:val="none" w:sz="0" w:space="0" w:color="auto"/>
        <w:left w:val="none" w:sz="0" w:space="0" w:color="auto"/>
        <w:bottom w:val="none" w:sz="0" w:space="0" w:color="auto"/>
        <w:right w:val="none" w:sz="0" w:space="0" w:color="auto"/>
      </w:divBdr>
    </w:div>
    <w:div w:id="919606258">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ev.azure.com/container-devops-lab/FirstProjec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you@example.com"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https://dev.azure.com/YourAccountName/YourProjectNam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dev.azure.com/YourAccountName/YourProjectNam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AE374DBE600D1042BB171018FFA28773" ma:contentTypeVersion="5" ma:contentTypeDescription="Create a new document." ma:contentTypeScope="" ma:versionID="99b9d4243d0c666080a162e4f700b420">
  <xsd:schema xmlns:xsd="http://www.w3.org/2001/XMLSchema" xmlns:xs="http://www.w3.org/2001/XMLSchema" xmlns:p="http://schemas.microsoft.com/office/2006/metadata/properties" xmlns:ns2="230e9df3-be65-4c73-a93b-d1236ebd677e" xmlns:ns3="8a5fa141-ffab-4068-a2eb-aea252c8130e" targetNamespace="http://schemas.microsoft.com/office/2006/metadata/properties" ma:root="true" ma:fieldsID="66eb73fc2e4367b650caaf3708a8f156" ns2:_="" ns3:_="">
    <xsd:import namespace="230e9df3-be65-4c73-a93b-d1236ebd677e"/>
    <xsd:import namespace="8a5fa141-ffab-4068-a2eb-aea252c8130e"/>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8a5fa141-ffab-4068-a2eb-aea252c8130e"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dlc_DocId xmlns="230e9df3-be65-4c73-a93b-d1236ebd677e">CPS089-49926902-2245</_dlc_DocId>
    <_dlc_DocIdUrl xmlns="230e9df3-be65-4c73-a93b-d1236ebd677e">
      <Url>https://microsoft-files.sharepoint.com/teams/CampusProjectSites089/hahzsakosd/ipdev/_layouts/15/DocIdRedir.aspx?ID=CPS089-49926902-2245</Url>
      <Description>CPS089-49926902-2245</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FCC8252D-7807-4757-8DEE-AF47BFFEEA96}">
  <ds:schemaRefs>
    <ds:schemaRef ds:uri="http://schemas.openxmlformats.org/officeDocument/2006/bibliography"/>
  </ds:schemaRefs>
</ds:datastoreItem>
</file>

<file path=customXml/itemProps2.xml><?xml version="1.0" encoding="utf-8"?>
<ds:datastoreItem xmlns:ds="http://schemas.openxmlformats.org/officeDocument/2006/customXml" ds:itemID="{8C54A457-A9A3-47A3-B1E5-16C53EA134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8a5fa141-ffab-4068-a2eb-aea252c81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230e9df3-be65-4c73-a93b-d1236ebd677e"/>
  </ds:schemaRefs>
</ds:datastoreItem>
</file>

<file path=customXml/itemProps4.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5.xml><?xml version="1.0" encoding="utf-8"?>
<ds:datastoreItem xmlns:ds="http://schemas.openxmlformats.org/officeDocument/2006/customXml" ds:itemID="{9CBFCD96-E8AA-4B32-B2E2-32A697B1E4BD}">
  <ds:schemaRefs>
    <ds:schemaRef ds:uri="http://schemas.microsoft.com/sharepoint/events"/>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LOD_Lab_Conversion_Template.dotx</Template>
  <TotalTime>3259</TotalTime>
  <Pages>21</Pages>
  <Words>1897</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Wael Kdouh</cp:lastModifiedBy>
  <cp:revision>232</cp:revision>
  <dcterms:created xsi:type="dcterms:W3CDTF">2017-08-03T05:57:00Z</dcterms:created>
  <dcterms:modified xsi:type="dcterms:W3CDTF">2021-04-26T04:01:00Z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0x010100AE374DBE600D1042BB171018FFA28773</vt:lpwstr>
  </property>
  <property fmtid="{D5CDD505-2E9C-101B-9397-08002B2CF9AE}" pid="7" name="TaxKeywordTaxHTField">
    <vt:lpwstr/>
  </property>
  <property fmtid="{D5CDD505-2E9C-101B-9397-08002B2CF9AE}" pid="8" name="_dlc_DocIdItemGuid">
    <vt:lpwstr>7bbf857c-ad12-4f24-834a-abb914520bd2</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crtenn@microsoft.com</vt:lpwstr>
  </property>
  <property fmtid="{D5CDD505-2E9C-101B-9397-08002B2CF9AE}" pid="12" name="MSIP_Label_f42aa342-8706-4288-bd11-ebb85995028c_SetDate">
    <vt:lpwstr>2018-05-18T02:51:42.5477484Z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